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07C66" w14:textId="569872CF" w:rsidR="00704A15" w:rsidRDefault="00EA5A42" w:rsidP="00704A15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b/>
          <w:bCs/>
          <w:kern w:val="36"/>
          <w:sz w:val="48"/>
          <w:szCs w:val="48"/>
          <w:lang w:eastAsia="es-MX"/>
          <w14:ligatures w14:val="none"/>
        </w:rPr>
        <w:t>INVERSIÓN Y MANEJO DE ANTICIPO</w:t>
      </w:r>
    </w:p>
    <w:p w14:paraId="0DE00A1E" w14:textId="7E6E7067" w:rsidR="00704A15" w:rsidRDefault="00087BB4" w:rsidP="00EA5A4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Proyecto Reparación y Mantenimiento – </w:t>
      </w:r>
      <w:r w:rsidR="00EA5A42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Conjunto Residencial Los Cedros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br/>
      </w:r>
      <w:r w:rsidRPr="000C2211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Fecha: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</w:t>
      </w:r>
      <w:r w:rsidR="00704A15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Diciembre 1</w:t>
      </w:r>
      <w:r w:rsidR="00805AA7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8</w:t>
      </w:r>
      <w:r w:rsidR="00704A15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de</w:t>
      </w:r>
      <w:r w:rsidRPr="000C2211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2025</w:t>
      </w:r>
    </w:p>
    <w:p w14:paraId="06DDD09A" w14:textId="77777777" w:rsidR="00EA5A42" w:rsidRPr="00EA5A42" w:rsidRDefault="00EA5A42" w:rsidP="00EA5A4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20163C9D" w14:textId="053A3779" w:rsidR="00EA5A42" w:rsidRPr="00EA5A42" w:rsidRDefault="00EA5A42" w:rsidP="00EA5A42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EA5A42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Respetados señores,</w:t>
      </w:r>
    </w:p>
    <w:p w14:paraId="163EA798" w14:textId="77777777" w:rsidR="00EA5A42" w:rsidRDefault="00EA5A42" w:rsidP="00EA5A42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EA5A42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Por medio de la presente, informamos el </w:t>
      </w:r>
      <w:r w:rsidRPr="00EA5A42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manejo y destino del anticipo</w:t>
      </w:r>
      <w:r w:rsidRPr="00EA5A42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 correspondiente a la obra a ejecutar en el </w:t>
      </w:r>
      <w:r w:rsidRPr="00EA5A42"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>Conjunto Residencial Los Cedros</w:t>
      </w:r>
      <w:r w:rsidRPr="00EA5A42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, de acuerdo con la planeación inicial del proyecto.</w:t>
      </w:r>
    </w:p>
    <w:p w14:paraId="379B21C8" w14:textId="77777777" w:rsidR="00EA5A42" w:rsidRPr="00EA5A42" w:rsidRDefault="00EA5A42" w:rsidP="00EA5A42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7CB03DBE" w14:textId="77777777" w:rsidR="00EA5A42" w:rsidRPr="00EA5A42" w:rsidRDefault="00EA5A42" w:rsidP="00EA5A4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A5A42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  <w:t>Destino del anticipo</w:t>
      </w:r>
    </w:p>
    <w:tbl>
      <w:tblPr>
        <w:tblStyle w:val="Tablaconcuadrcula"/>
        <w:tblW w:w="6951" w:type="dxa"/>
        <w:tblInd w:w="13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5"/>
        <w:gridCol w:w="222"/>
        <w:gridCol w:w="1744"/>
      </w:tblGrid>
      <w:tr w:rsidR="00EA5A42" w:rsidRPr="00EA5A42" w14:paraId="48822A5B" w14:textId="77777777" w:rsidTr="001F70EE">
        <w:tc>
          <w:tcPr>
            <w:tcW w:w="0" w:type="auto"/>
            <w:hideMark/>
          </w:tcPr>
          <w:p w14:paraId="103DA5D3" w14:textId="77777777" w:rsidR="00EA5A42" w:rsidRPr="00EA5A42" w:rsidRDefault="00EA5A42" w:rsidP="00EA5A42">
            <w:pPr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</w:pPr>
            <w:r w:rsidRPr="00EA5A42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Concepto</w:t>
            </w:r>
          </w:p>
        </w:tc>
        <w:tc>
          <w:tcPr>
            <w:tcW w:w="0" w:type="auto"/>
            <w:hideMark/>
          </w:tcPr>
          <w:p w14:paraId="280F569C" w14:textId="7148A21E" w:rsidR="00EA5A42" w:rsidRPr="00EA5A42" w:rsidRDefault="00EA5A42" w:rsidP="00EA5A42">
            <w:pPr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F7A7908" w14:textId="77777777" w:rsidR="00EA5A42" w:rsidRPr="00EA5A42" w:rsidRDefault="00EA5A42" w:rsidP="00EA5A42">
            <w:pPr>
              <w:jc w:val="center"/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</w:pPr>
            <w:r w:rsidRPr="00EA5A42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Valor (COP)</w:t>
            </w:r>
          </w:p>
        </w:tc>
      </w:tr>
      <w:tr w:rsidR="001F70EE" w:rsidRPr="00EA5A42" w14:paraId="2C5FDED5" w14:textId="77777777" w:rsidTr="001F70EE">
        <w:tc>
          <w:tcPr>
            <w:tcW w:w="0" w:type="auto"/>
            <w:hideMark/>
          </w:tcPr>
          <w:p w14:paraId="449FC80A" w14:textId="77777777" w:rsidR="001F70EE" w:rsidRPr="00EA5A42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EA5A42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Koraza Pro 550</w:t>
            </w:r>
          </w:p>
        </w:tc>
        <w:tc>
          <w:tcPr>
            <w:tcW w:w="0" w:type="auto"/>
            <w:hideMark/>
          </w:tcPr>
          <w:p w14:paraId="40C9FF73" w14:textId="2127B4E0" w:rsidR="001F70EE" w:rsidRPr="00EA5A42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59B41F" w14:textId="79E75E00" w:rsidR="001F70EE" w:rsidRPr="00EA5A42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>
              <w:rPr>
                <w:rFonts w:ascii="Century Gothic" w:hAnsi="Century Gothic"/>
                <w:color w:val="000000"/>
              </w:rPr>
              <w:t>$ 37.669.720</w:t>
            </w:r>
          </w:p>
        </w:tc>
      </w:tr>
      <w:tr w:rsidR="001F70EE" w:rsidRPr="00EA5A42" w14:paraId="556C38E4" w14:textId="77777777" w:rsidTr="001F70EE">
        <w:tc>
          <w:tcPr>
            <w:tcW w:w="0" w:type="auto"/>
            <w:hideMark/>
          </w:tcPr>
          <w:p w14:paraId="74F4557C" w14:textId="77777777" w:rsidR="001F70EE" w:rsidRPr="00EA5A42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EA5A42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Mortero acrílico</w:t>
            </w:r>
          </w:p>
        </w:tc>
        <w:tc>
          <w:tcPr>
            <w:tcW w:w="0" w:type="auto"/>
            <w:hideMark/>
          </w:tcPr>
          <w:p w14:paraId="5C807A85" w14:textId="0AA2769E" w:rsidR="001F70EE" w:rsidRPr="00EA5A42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E91F8D" w14:textId="204B2C88" w:rsidR="001F70EE" w:rsidRPr="00EA5A42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>
              <w:rPr>
                <w:rFonts w:ascii="Century Gothic" w:hAnsi="Century Gothic"/>
                <w:color w:val="000000"/>
              </w:rPr>
              <w:t>$ 4.557.000</w:t>
            </w:r>
          </w:p>
        </w:tc>
      </w:tr>
      <w:tr w:rsidR="001F70EE" w:rsidRPr="00EA5A42" w14:paraId="6B515D4C" w14:textId="77777777" w:rsidTr="001F70EE">
        <w:tc>
          <w:tcPr>
            <w:tcW w:w="0" w:type="auto"/>
            <w:hideMark/>
          </w:tcPr>
          <w:p w14:paraId="33CF6669" w14:textId="77777777" w:rsidR="001F70EE" w:rsidRPr="00EA5A42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EA5A42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Lámina galvanizada y alfajías metálicas</w:t>
            </w:r>
          </w:p>
        </w:tc>
        <w:tc>
          <w:tcPr>
            <w:tcW w:w="222" w:type="dxa"/>
            <w:hideMark/>
          </w:tcPr>
          <w:p w14:paraId="36988CFB" w14:textId="15AD4612" w:rsidR="001F70EE" w:rsidRPr="00EA5A42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744" w:type="dxa"/>
            <w:vAlign w:val="center"/>
            <w:hideMark/>
          </w:tcPr>
          <w:p w14:paraId="156553ED" w14:textId="0F2DAE72" w:rsidR="001F70EE" w:rsidRPr="00EA5A42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>
              <w:rPr>
                <w:rFonts w:ascii="Century Gothic" w:hAnsi="Century Gothic"/>
                <w:color w:val="000000"/>
              </w:rPr>
              <w:t>$ 20.153.100</w:t>
            </w:r>
          </w:p>
        </w:tc>
      </w:tr>
      <w:tr w:rsidR="001F70EE" w:rsidRPr="00EA5A42" w14:paraId="1F07C478" w14:textId="77777777" w:rsidTr="001F70EE">
        <w:tc>
          <w:tcPr>
            <w:tcW w:w="0" w:type="auto"/>
            <w:hideMark/>
          </w:tcPr>
          <w:p w14:paraId="489055E3" w14:textId="77777777" w:rsidR="001F70EE" w:rsidRPr="00EA5A42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EA5A42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Material cortagoteras de balcones</w:t>
            </w:r>
          </w:p>
        </w:tc>
        <w:tc>
          <w:tcPr>
            <w:tcW w:w="0" w:type="auto"/>
            <w:hideMark/>
          </w:tcPr>
          <w:p w14:paraId="643BC958" w14:textId="65CE0040" w:rsidR="001F70EE" w:rsidRPr="00EA5A42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A813AD" w14:textId="5A6E1B2F" w:rsidR="001F70EE" w:rsidRPr="001F70EE" w:rsidRDefault="001F70EE" w:rsidP="001F70EE">
            <w:pPr>
              <w:rPr>
                <w:rFonts w:ascii="Century Gothic" w:hAnsi="Century Gothic"/>
                <w:color w:val="000000"/>
              </w:rPr>
            </w:pPr>
            <w:r>
              <w:rPr>
                <w:rFonts w:ascii="Century Gothic" w:hAnsi="Century Gothic"/>
                <w:color w:val="000000"/>
              </w:rPr>
              <w:t>$ 13.849.466</w:t>
            </w:r>
          </w:p>
        </w:tc>
      </w:tr>
      <w:tr w:rsidR="001F70EE" w:rsidRPr="00EA5A42" w14:paraId="797AAB8F" w14:textId="77777777" w:rsidTr="001F70EE">
        <w:tc>
          <w:tcPr>
            <w:tcW w:w="0" w:type="auto"/>
            <w:hideMark/>
          </w:tcPr>
          <w:p w14:paraId="0808E34C" w14:textId="5ECB6BE2" w:rsidR="001F70EE" w:rsidRPr="00EA5A42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EA5A42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Material textura Graniplast</w:t>
            </w:r>
          </w:p>
        </w:tc>
        <w:tc>
          <w:tcPr>
            <w:tcW w:w="0" w:type="auto"/>
            <w:hideMark/>
          </w:tcPr>
          <w:p w14:paraId="58049AD2" w14:textId="5BC55BC3" w:rsidR="001F70EE" w:rsidRPr="00EA5A42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EA5A42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0" w:type="auto"/>
            <w:vAlign w:val="center"/>
            <w:hideMark/>
          </w:tcPr>
          <w:p w14:paraId="43B45DAE" w14:textId="568C93B1" w:rsidR="001F70EE" w:rsidRPr="00EA5A42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>
              <w:rPr>
                <w:rFonts w:ascii="Century Gothic" w:hAnsi="Century Gothic"/>
                <w:color w:val="000000"/>
              </w:rPr>
              <w:t>$ 2.285.714</w:t>
            </w:r>
          </w:p>
        </w:tc>
      </w:tr>
      <w:tr w:rsidR="001F70EE" w:rsidRPr="00EA5A42" w14:paraId="15A57EDC" w14:textId="77777777" w:rsidTr="001F70EE">
        <w:tc>
          <w:tcPr>
            <w:tcW w:w="0" w:type="auto"/>
          </w:tcPr>
          <w:p w14:paraId="0C8AF955" w14:textId="28B29513" w:rsidR="001F70EE" w:rsidRPr="00EA5A42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EA5A42"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 xml:space="preserve">Mano de obra </w:t>
            </w:r>
            <w: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y seguridad social</w:t>
            </w:r>
          </w:p>
        </w:tc>
        <w:tc>
          <w:tcPr>
            <w:tcW w:w="0" w:type="auto"/>
          </w:tcPr>
          <w:p w14:paraId="4A8BE91A" w14:textId="77777777" w:rsidR="001F70EE" w:rsidRPr="00EA5A42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47A5F43" w14:textId="6A0AE303" w:rsidR="001F70EE" w:rsidRDefault="001F70EE" w:rsidP="001F70EE">
            <w:pPr>
              <w:rPr>
                <w:rFonts w:ascii="Century Gothic" w:hAnsi="Century Gothic"/>
                <w:color w:val="000000"/>
              </w:rPr>
            </w:pPr>
            <w:r>
              <w:rPr>
                <w:rFonts w:ascii="Century Gothic" w:hAnsi="Century Gothic"/>
                <w:color w:val="000000"/>
              </w:rPr>
              <w:t>$ 22.440.000</w:t>
            </w:r>
          </w:p>
        </w:tc>
      </w:tr>
      <w:tr w:rsidR="001F70EE" w:rsidRPr="00EA5A42" w14:paraId="3D4D9F95" w14:textId="77777777" w:rsidTr="001F70EE">
        <w:tc>
          <w:tcPr>
            <w:tcW w:w="0" w:type="auto"/>
          </w:tcPr>
          <w:p w14:paraId="5F0CBD70" w14:textId="1F8653EB" w:rsidR="001F70EE" w:rsidRPr="00EA5A42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Transporte de materiales y campamento</w:t>
            </w:r>
          </w:p>
        </w:tc>
        <w:tc>
          <w:tcPr>
            <w:tcW w:w="0" w:type="auto"/>
          </w:tcPr>
          <w:p w14:paraId="06CC5B7D" w14:textId="77777777" w:rsidR="001F70EE" w:rsidRPr="00EA5A42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8DE902B" w14:textId="3EB3D1A4" w:rsidR="001F70EE" w:rsidRDefault="001F70EE" w:rsidP="001F70EE">
            <w:pPr>
              <w:rPr>
                <w:rFonts w:ascii="Century Gothic" w:hAnsi="Century Gothic"/>
                <w:color w:val="000000"/>
              </w:rPr>
            </w:pPr>
            <w:r>
              <w:rPr>
                <w:rFonts w:ascii="Century Gothic" w:hAnsi="Century Gothic"/>
                <w:color w:val="000000"/>
              </w:rPr>
              <w:t>$ 4.000.000</w:t>
            </w:r>
          </w:p>
        </w:tc>
      </w:tr>
      <w:tr w:rsidR="001F70EE" w:rsidRPr="00EA5A42" w14:paraId="1557934B" w14:textId="77777777" w:rsidTr="001F70EE">
        <w:tc>
          <w:tcPr>
            <w:tcW w:w="0" w:type="auto"/>
          </w:tcPr>
          <w:p w14:paraId="689D7905" w14:textId="7DF79334" w:rsidR="001F70EE" w:rsidRPr="00EA5A42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Señalización de obra</w:t>
            </w:r>
          </w:p>
        </w:tc>
        <w:tc>
          <w:tcPr>
            <w:tcW w:w="0" w:type="auto"/>
          </w:tcPr>
          <w:p w14:paraId="7C38A5A8" w14:textId="77777777" w:rsidR="001F70EE" w:rsidRPr="00EA5A42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4380D01" w14:textId="137E5B78" w:rsidR="001F70EE" w:rsidRDefault="001F70EE" w:rsidP="001F70EE">
            <w:pPr>
              <w:rPr>
                <w:rFonts w:ascii="Century Gothic" w:hAnsi="Century Gothic"/>
                <w:color w:val="000000"/>
              </w:rPr>
            </w:pPr>
            <w:r>
              <w:rPr>
                <w:rFonts w:ascii="Century Gothic" w:hAnsi="Century Gothic"/>
                <w:color w:val="000000"/>
              </w:rPr>
              <w:t>$ 2.500.000</w:t>
            </w:r>
          </w:p>
        </w:tc>
      </w:tr>
      <w:tr w:rsidR="001F70EE" w:rsidRPr="00EA5A42" w14:paraId="7D0F4574" w14:textId="77777777" w:rsidTr="001F70EE">
        <w:tc>
          <w:tcPr>
            <w:tcW w:w="0" w:type="auto"/>
          </w:tcPr>
          <w:p w14:paraId="074A66B8" w14:textId="3CF6AC4C" w:rsidR="001F70EE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  <w:t>Pago de Polizas</w:t>
            </w:r>
          </w:p>
        </w:tc>
        <w:tc>
          <w:tcPr>
            <w:tcW w:w="0" w:type="auto"/>
          </w:tcPr>
          <w:p w14:paraId="4C534EB3" w14:textId="77777777" w:rsidR="001F70EE" w:rsidRPr="00EA5A42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2FF0929" w14:textId="7187CABB" w:rsidR="001F70EE" w:rsidRDefault="001F70EE" w:rsidP="001F70EE">
            <w:pPr>
              <w:rPr>
                <w:rFonts w:ascii="Century Gothic" w:hAnsi="Century Gothic"/>
                <w:color w:val="000000"/>
              </w:rPr>
            </w:pPr>
            <w:r>
              <w:rPr>
                <w:rFonts w:ascii="Century Gothic" w:hAnsi="Century Gothic"/>
                <w:color w:val="000000"/>
              </w:rPr>
              <w:t>$ 2.607.316</w:t>
            </w:r>
          </w:p>
        </w:tc>
      </w:tr>
      <w:tr w:rsidR="001F70EE" w:rsidRPr="00EA5A42" w14:paraId="0CEF4287" w14:textId="77777777" w:rsidTr="001F70EE">
        <w:tc>
          <w:tcPr>
            <w:tcW w:w="0" w:type="auto"/>
            <w:hideMark/>
          </w:tcPr>
          <w:p w14:paraId="7214747F" w14:textId="77777777" w:rsidR="001F70EE" w:rsidRPr="00EA5A42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EA5A42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Subtotal</w:t>
            </w:r>
          </w:p>
        </w:tc>
        <w:tc>
          <w:tcPr>
            <w:tcW w:w="0" w:type="auto"/>
            <w:hideMark/>
          </w:tcPr>
          <w:p w14:paraId="15C62D64" w14:textId="77777777" w:rsidR="001F70EE" w:rsidRPr="00EA5A42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C8158A" w14:textId="152120B7" w:rsidR="001F70EE" w:rsidRPr="001F70EE" w:rsidRDefault="001F70EE" w:rsidP="001F70EE">
            <w:pPr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</w:pPr>
            <w:r w:rsidRPr="001F70E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$ 110.062.316</w:t>
            </w:r>
          </w:p>
        </w:tc>
      </w:tr>
      <w:tr w:rsidR="001F70EE" w:rsidRPr="00EA5A42" w14:paraId="30EFD1D0" w14:textId="77777777" w:rsidTr="001F70EE">
        <w:tc>
          <w:tcPr>
            <w:tcW w:w="0" w:type="auto"/>
            <w:hideMark/>
          </w:tcPr>
          <w:p w14:paraId="51D7DE07" w14:textId="77777777" w:rsidR="001F70EE" w:rsidRPr="00EA5A42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EA5A42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Imprevistos (5%)</w:t>
            </w:r>
          </w:p>
        </w:tc>
        <w:tc>
          <w:tcPr>
            <w:tcW w:w="0" w:type="auto"/>
            <w:hideMark/>
          </w:tcPr>
          <w:p w14:paraId="616D9A18" w14:textId="77777777" w:rsidR="001F70EE" w:rsidRPr="00EA5A42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BD659B" w14:textId="236F32C6" w:rsidR="001F70EE" w:rsidRPr="001F70EE" w:rsidRDefault="001F70EE" w:rsidP="001F70EE">
            <w:pPr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</w:pPr>
            <w:r w:rsidRPr="001F70E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$ 5.503.116</w:t>
            </w:r>
          </w:p>
        </w:tc>
      </w:tr>
      <w:tr w:rsidR="001F70EE" w:rsidRPr="00EA5A42" w14:paraId="3454BA15" w14:textId="77777777" w:rsidTr="001F70EE">
        <w:tc>
          <w:tcPr>
            <w:tcW w:w="0" w:type="auto"/>
            <w:hideMark/>
          </w:tcPr>
          <w:p w14:paraId="7B50DE9E" w14:textId="77777777" w:rsidR="001F70EE" w:rsidRPr="00EA5A42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  <w:r w:rsidRPr="00EA5A42"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  <w:t>Total manejo de anticipo</w:t>
            </w:r>
          </w:p>
        </w:tc>
        <w:tc>
          <w:tcPr>
            <w:tcW w:w="0" w:type="auto"/>
            <w:hideMark/>
          </w:tcPr>
          <w:p w14:paraId="68794D3B" w14:textId="77777777" w:rsidR="001F70EE" w:rsidRPr="00EA5A42" w:rsidRDefault="001F70EE" w:rsidP="001F70EE">
            <w:pPr>
              <w:rPr>
                <w:rFonts w:ascii="Century Gothic" w:eastAsia="Times New Roman" w:hAnsi="Century Gothic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94B79D" w14:textId="7C23A8D4" w:rsidR="001F70EE" w:rsidRPr="001F70EE" w:rsidRDefault="001F70EE" w:rsidP="001F70EE">
            <w:pPr>
              <w:rPr>
                <w:rFonts w:ascii="Century Gothic" w:eastAsia="Times New Roman" w:hAnsi="Century Gothic" w:cs="Times New Roman"/>
                <w:b/>
                <w:bCs/>
                <w:kern w:val="0"/>
                <w:lang w:eastAsia="es-MX"/>
                <w14:ligatures w14:val="none"/>
              </w:rPr>
            </w:pPr>
            <w:r w:rsidRPr="001F70E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$ 115.565.432</w:t>
            </w:r>
          </w:p>
        </w:tc>
      </w:tr>
    </w:tbl>
    <w:p w14:paraId="31738C60" w14:textId="77777777" w:rsidR="00EA5A42" w:rsidRPr="00EA5A42" w:rsidRDefault="00AC5020" w:rsidP="00EA5A42">
      <w:pPr>
        <w:spacing w:after="0" w:line="240" w:lineRule="auto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AC5020">
        <w:rPr>
          <w:rFonts w:ascii="Century Gothic" w:eastAsia="Times New Roman" w:hAnsi="Century Gothic" w:cs="Times New Roman"/>
          <w:noProof/>
          <w:kern w:val="0"/>
          <w:lang w:eastAsia="es-MX"/>
        </w:rPr>
        <w:pict w14:anchorId="13CE7B9D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54F3E86B" w14:textId="77777777" w:rsidR="00EA5A42" w:rsidRDefault="00EA5A42" w:rsidP="00EA5A42">
      <w:pPr>
        <w:spacing w:before="100" w:beforeAutospacing="1" w:after="100" w:afterAutospacing="1" w:line="240" w:lineRule="auto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79B2C813" w14:textId="77777777" w:rsidR="00EA5A42" w:rsidRDefault="00EA5A42" w:rsidP="00EA5A42">
      <w:pPr>
        <w:spacing w:before="100" w:beforeAutospacing="1" w:after="100" w:afterAutospacing="1" w:line="240" w:lineRule="auto"/>
        <w:jc w:val="both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1D34ABB2" w14:textId="18907A5C" w:rsidR="00EA5A42" w:rsidRDefault="00EA5A42" w:rsidP="00EA5A42">
      <w:pPr>
        <w:spacing w:before="100" w:beforeAutospacing="1" w:after="100" w:afterAutospacing="1" w:line="240" w:lineRule="auto"/>
        <w:jc w:val="both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A5A42"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  <w:t>Manejo de materiales</w:t>
      </w:r>
    </w:p>
    <w:p w14:paraId="49C417C5" w14:textId="77777777" w:rsidR="00EA5A42" w:rsidRPr="00EA5A42" w:rsidRDefault="00EA5A42" w:rsidP="00EA5A42">
      <w:pPr>
        <w:spacing w:before="100" w:beforeAutospacing="1" w:after="100" w:afterAutospacing="1" w:line="240" w:lineRule="auto"/>
        <w:jc w:val="both"/>
        <w:outlineLvl w:val="2"/>
        <w:rPr>
          <w:rFonts w:ascii="Century Gothic" w:eastAsia="Times New Roman" w:hAnsi="Century Gothic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24964091" w14:textId="7B607EB9" w:rsidR="00EA5A42" w:rsidRDefault="00EA5A42" w:rsidP="00EA5A4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 xml:space="preserve">El material </w:t>
      </w:r>
      <w:r>
        <w:rPr>
          <w:rFonts w:ascii="Century Gothic" w:eastAsia="Times New Roman" w:hAnsi="Century Gothic" w:cs="Times New Roman"/>
          <w:b/>
          <w:bCs/>
          <w:kern w:val="0"/>
          <w:lang w:eastAsia="es-MX"/>
          <w14:ligatures w14:val="none"/>
        </w:rPr>
        <w:t xml:space="preserve">NO </w:t>
      </w:r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corresponde a la totalidad del material necesario para la ejecución de la obra, sino a los aspectos más relevantes</w:t>
      </w:r>
    </w:p>
    <w:p w14:paraId="494206CC" w14:textId="77777777" w:rsidR="00EA5A42" w:rsidRDefault="00EA5A42" w:rsidP="00EA5A42">
      <w:pPr>
        <w:spacing w:before="100" w:beforeAutospacing="1" w:after="100" w:afterAutospacing="1" w:line="240" w:lineRule="auto"/>
        <w:ind w:left="720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3488AA51" w14:textId="17377CD4" w:rsidR="00EA5A42" w:rsidRPr="00EA5A42" w:rsidRDefault="00EA5A42" w:rsidP="00EA5A4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Las alfajías empezaran su fabricación mas no se entregaran en sitio hasta estar terminadas</w:t>
      </w:r>
    </w:p>
    <w:p w14:paraId="4C33281D" w14:textId="77777777" w:rsidR="00EA5A42" w:rsidRPr="00EA5A42" w:rsidRDefault="00EA5A42" w:rsidP="00EA5A42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</w:p>
    <w:p w14:paraId="1625357B" w14:textId="1D6EC8F6" w:rsidR="00EA5A42" w:rsidRPr="00EA5A42" w:rsidRDefault="00EA5A42" w:rsidP="00EA5A42">
      <w:pPr>
        <w:spacing w:before="100" w:beforeAutospacing="1" w:after="100" w:afterAutospacing="1" w:line="240" w:lineRule="auto"/>
        <w:jc w:val="both"/>
        <w:rPr>
          <w:rFonts w:ascii="Century Gothic" w:eastAsia="Times New Roman" w:hAnsi="Century Gothic" w:cs="Times New Roman"/>
          <w:kern w:val="0"/>
          <w:lang w:eastAsia="es-MX"/>
          <w14:ligatures w14:val="none"/>
        </w:rPr>
      </w:pPr>
      <w:r w:rsidRPr="00EA5A42">
        <w:rPr>
          <w:rFonts w:ascii="Century Gothic" w:eastAsia="Times New Roman" w:hAnsi="Century Gothic" w:cs="Times New Roman"/>
          <w:kern w:val="0"/>
          <w:lang w:eastAsia="es-MX"/>
          <w14:ligatures w14:val="none"/>
        </w:rPr>
        <w:t>El anticipo será manejado con criterios de control, planeación y correcta destinación de recursos para la ejecución del proyecto.</w:t>
      </w:r>
    </w:p>
    <w:p w14:paraId="74AC1E34" w14:textId="77777777" w:rsidR="00874031" w:rsidRPr="00EA5A42" w:rsidRDefault="00874031" w:rsidP="00EA5A42">
      <w:pPr>
        <w:pStyle w:val="NormalWeb"/>
        <w:spacing w:line="276" w:lineRule="auto"/>
        <w:jc w:val="both"/>
        <w:rPr>
          <w:rFonts w:ascii="Century Gothic" w:hAnsi="Century Gothic"/>
        </w:rPr>
      </w:pPr>
    </w:p>
    <w:p w14:paraId="2E0E6334" w14:textId="4FCFDF08" w:rsidR="007332D4" w:rsidRPr="00EA5A42" w:rsidRDefault="007332D4" w:rsidP="00EA5A42">
      <w:pPr>
        <w:pStyle w:val="NormalWeb"/>
        <w:spacing w:line="276" w:lineRule="auto"/>
        <w:jc w:val="both"/>
        <w:rPr>
          <w:rFonts w:ascii="Century Gothic" w:hAnsi="Century Gothic"/>
        </w:rPr>
      </w:pPr>
      <w:r w:rsidRPr="00EA5A42">
        <w:rPr>
          <w:rFonts w:ascii="Century Gothic" w:hAnsi="Century Gothic"/>
        </w:rPr>
        <w:t>Cordialmente,</w:t>
      </w:r>
    </w:p>
    <w:p w14:paraId="15739C31" w14:textId="6BCE73A2" w:rsidR="004C5F62" w:rsidRPr="00EA5A42" w:rsidRDefault="004C5F62" w:rsidP="00EA5A42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8"/>
          <w:szCs w:val="28"/>
        </w:rPr>
      </w:pPr>
    </w:p>
    <w:p w14:paraId="2AD4C3B7" w14:textId="47BA6089" w:rsidR="00087BB4" w:rsidRPr="00EA5A42" w:rsidRDefault="00087BB4" w:rsidP="00EA5A42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8"/>
          <w:szCs w:val="28"/>
        </w:rPr>
      </w:pPr>
    </w:p>
    <w:p w14:paraId="3F65112E" w14:textId="038A08DC" w:rsidR="00087BB4" w:rsidRPr="00EA5A42" w:rsidRDefault="00087BB4" w:rsidP="00EA5A42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b/>
          <w:i/>
          <w:iCs/>
          <w:sz w:val="28"/>
          <w:szCs w:val="28"/>
        </w:rPr>
      </w:pPr>
      <w:r w:rsidRPr="00EA5A42">
        <w:rPr>
          <w:rFonts w:ascii="Century Gothic" w:hAnsi="Century Gothic" w:cs="Arial"/>
          <w:b/>
          <w:i/>
          <w:iCs/>
          <w:sz w:val="28"/>
          <w:szCs w:val="28"/>
        </w:rPr>
        <w:t>RENSO MONTOYA</w:t>
      </w:r>
    </w:p>
    <w:p w14:paraId="2350F96A" w14:textId="3C521AB0" w:rsidR="00087BB4" w:rsidRPr="00EA5A42" w:rsidRDefault="00087BB4" w:rsidP="00EA5A42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i/>
          <w:iCs/>
          <w:sz w:val="28"/>
          <w:szCs w:val="28"/>
        </w:rPr>
      </w:pPr>
      <w:r w:rsidRPr="00EA5A42">
        <w:rPr>
          <w:rFonts w:ascii="Century Gothic" w:hAnsi="Century Gothic" w:cs="Arial"/>
          <w:i/>
          <w:iCs/>
          <w:sz w:val="28"/>
          <w:szCs w:val="28"/>
        </w:rPr>
        <w:t>GERENTE FRESH HOUSE</w:t>
      </w:r>
    </w:p>
    <w:p w14:paraId="66F902A4" w14:textId="516F117F" w:rsidR="00CD3347" w:rsidRPr="00704A15" w:rsidRDefault="00087BB4" w:rsidP="00EA5A42">
      <w:pPr>
        <w:pStyle w:val="Prrafodelista"/>
        <w:jc w:val="both"/>
        <w:rPr>
          <w:rFonts w:cs="Arial"/>
          <w:i/>
          <w:iCs/>
          <w:sz w:val="28"/>
          <w:szCs w:val="28"/>
        </w:rPr>
      </w:pPr>
      <w:r w:rsidRPr="00EA5A42">
        <w:rPr>
          <w:rFonts w:ascii="Century Gothic" w:hAnsi="Century Gothic" w:cs="Arial"/>
          <w:i/>
          <w:iCs/>
          <w:sz w:val="28"/>
          <w:szCs w:val="28"/>
        </w:rPr>
        <w:t>31046173</w:t>
      </w:r>
      <w:r w:rsidRPr="00286B8D">
        <w:rPr>
          <w:rFonts w:cs="Arial"/>
          <w:i/>
          <w:iCs/>
          <w:sz w:val="28"/>
          <w:szCs w:val="28"/>
        </w:rPr>
        <w:t>53</w:t>
      </w:r>
    </w:p>
    <w:sectPr w:rsidR="00CD3347" w:rsidRPr="00704A15" w:rsidSect="00067C4E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32CAC" w14:textId="77777777" w:rsidR="00AC5020" w:rsidRDefault="00AC5020" w:rsidP="00067C4E">
      <w:pPr>
        <w:spacing w:after="0" w:line="240" w:lineRule="auto"/>
      </w:pPr>
      <w:r>
        <w:separator/>
      </w:r>
    </w:p>
  </w:endnote>
  <w:endnote w:type="continuationSeparator" w:id="0">
    <w:p w14:paraId="10D68404" w14:textId="77777777" w:rsidR="00AC5020" w:rsidRDefault="00AC5020" w:rsidP="0006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BB2E" w14:textId="77777777" w:rsidR="00067C4E" w:rsidRDefault="00067C4E">
    <w:pPr>
      <w:pStyle w:val="Piedepgina"/>
    </w:pPr>
  </w:p>
  <w:p w14:paraId="5C5B91FA" w14:textId="77777777" w:rsidR="00067C4E" w:rsidRDefault="00067C4E">
    <w:pPr>
      <w:pStyle w:val="Piedepgina"/>
    </w:pPr>
  </w:p>
  <w:p w14:paraId="3FFBFB7D" w14:textId="77777777" w:rsidR="00067C4E" w:rsidRDefault="00067C4E">
    <w:pPr>
      <w:pStyle w:val="Piedepgina"/>
    </w:pPr>
  </w:p>
  <w:p w14:paraId="40EBB1D1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297145E" wp14:editId="38F527DA">
              <wp:simplePos x="0" y="0"/>
              <wp:positionH relativeFrom="column">
                <wp:posOffset>-1092200</wp:posOffset>
              </wp:positionH>
              <wp:positionV relativeFrom="paragraph">
                <wp:posOffset>-1492101</wp:posOffset>
              </wp:positionV>
              <wp:extent cx="7823189" cy="2750676"/>
              <wp:effectExtent l="0" t="0" r="635" b="0"/>
              <wp:wrapNone/>
              <wp:docPr id="225049042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3189" cy="2750676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12160CD" id="Freeform 3" o:spid="_x0000_s1026" style="position:absolute;margin-left:-86pt;margin-top:-117.5pt;width:616pt;height:216.6pt;rotation:180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fTFVr+oUvX1V46mc+9+unhHrU/ZiAABAgQIECBAgAABAj0gMLc/9fdA&#13;&#10;N3WRAIFZLjA8VO257LzWU2VRVLO8q7pHgAABAgQITLJA/Dbx3CQfwu4J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CiXRRnQgIAAP0EAAAOAAAA&#13;&#10;AAAAAAAAAAAAAEMCAABkcnMvZTJvRG9jLnhtbFBLAQItAAoAAAAAAAAAIQCGIjX6VpAAAFaQAAAU&#13;&#10;AAAAAAAAAAAAAAAAALEEAABkcnMvbWVkaWEvaW1hZ2UxLnBuZ1BLAQItAAoAAAAAAAAAIQDIAjmm&#13;&#10;OAIAADgCAAAUAAAAAAAAAAAAAAAAADmVAABkcnMvbWVkaWEvaW1hZ2UyLnN2Z1BLAQItABQABgAI&#13;&#10;AAAAIQBFOIxk5QAAABMBAAAPAAAAAAAAAAAAAAAAAKO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EC12" w14:textId="109337D4" w:rsidR="00067C4E" w:rsidRDefault="00704A15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6CCA8B62" wp14:editId="5F2602B9">
              <wp:simplePos x="0" y="0"/>
              <wp:positionH relativeFrom="column">
                <wp:posOffset>-1097915</wp:posOffset>
              </wp:positionH>
              <wp:positionV relativeFrom="page">
                <wp:posOffset>8102077</wp:posOffset>
              </wp:positionV>
              <wp:extent cx="7822565" cy="2750185"/>
              <wp:effectExtent l="0" t="0" r="635" b="0"/>
              <wp:wrapNone/>
              <wp:docPr id="1507270594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2565" cy="27501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347D71C" id="Freeform 3" o:spid="_x0000_s1026" style="position:absolute;margin-left:-86.45pt;margin-top:637.95pt;width:615.95pt;height:216.55pt;rotation:180;flip:x y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n0xVa/qFL19VeOpnPvfrp4R61P2YgAAQIECBAgQIAAAQI9IDC3P/X3QDd1&#13;&#10;kQCBWS4wPFTtuey81lNlUVSzvKu6R4AAAQIECEyyQPw28dwkH8LuCR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" path="m7769597,2691249l,2691249,,,7769597,r,2691249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  <w:p w14:paraId="505D5125" w14:textId="77777777" w:rsidR="00067C4E" w:rsidRDefault="00067C4E">
    <w:pPr>
      <w:pStyle w:val="Piedepgina"/>
    </w:pPr>
  </w:p>
  <w:p w14:paraId="26FED3C8" w14:textId="77777777" w:rsidR="00067C4E" w:rsidRDefault="00067C4E">
    <w:pPr>
      <w:pStyle w:val="Piedepgina"/>
    </w:pPr>
  </w:p>
  <w:p w14:paraId="190F633F" w14:textId="40296EFA" w:rsidR="00067C4E" w:rsidRDefault="00067C4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8C18E" w14:textId="77777777" w:rsidR="00AC5020" w:rsidRDefault="00AC5020" w:rsidP="00067C4E">
      <w:pPr>
        <w:spacing w:after="0" w:line="240" w:lineRule="auto"/>
      </w:pPr>
      <w:r>
        <w:separator/>
      </w:r>
    </w:p>
  </w:footnote>
  <w:footnote w:type="continuationSeparator" w:id="0">
    <w:p w14:paraId="2817B57E" w14:textId="77777777" w:rsidR="00AC5020" w:rsidRDefault="00AC5020" w:rsidP="0006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74F1" w14:textId="77777777" w:rsidR="00067C4E" w:rsidRDefault="00067C4E" w:rsidP="00067C4E">
    <w:pPr>
      <w:pStyle w:val="Encabezado"/>
    </w:pPr>
  </w:p>
  <w:p w14:paraId="667A14CB" w14:textId="77777777" w:rsidR="00067C4E" w:rsidRDefault="00067C4E" w:rsidP="00067C4E">
    <w:pPr>
      <w:pStyle w:val="Encabezado"/>
    </w:pPr>
  </w:p>
  <w:p w14:paraId="747CA861" w14:textId="77777777" w:rsidR="00067C4E" w:rsidRDefault="00067C4E" w:rsidP="00067C4E">
    <w:pPr>
      <w:pStyle w:val="Encabezado"/>
    </w:pPr>
  </w:p>
  <w:p w14:paraId="6D547C02" w14:textId="77777777" w:rsidR="00067C4E" w:rsidRDefault="00067C4E" w:rsidP="00067C4E">
    <w:pPr>
      <w:pStyle w:val="Encabezado"/>
    </w:pPr>
  </w:p>
  <w:p w14:paraId="5D2652C9" w14:textId="77777777" w:rsidR="00067C4E" w:rsidRDefault="00067C4E" w:rsidP="00067C4E">
    <w:pPr>
      <w:pStyle w:val="Encabezado"/>
    </w:pPr>
  </w:p>
  <w:p w14:paraId="2242BED1" w14:textId="77777777" w:rsidR="00067C4E" w:rsidRDefault="00067C4E" w:rsidP="00067C4E">
    <w:pPr>
      <w:pStyle w:val="Encabezado"/>
    </w:pPr>
  </w:p>
  <w:p w14:paraId="1283177E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E89C6DC" wp14:editId="769EBBC9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1328536230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F19D14A" id="Freeform 2" o:spid="_x0000_s1026" style="position:absolute;margin-left:-86.45pt;margin-top:-45.2pt;width:616pt;height:216.75pt;rotation:180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206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0069789" wp14:editId="07F0253C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292650953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2C60908" id="Freeform 2" o:spid="_x0000_s1026" style="position:absolute;margin-left:-86.45pt;margin-top:-45.2pt;width:616pt;height:216.75pt;rotation:180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  <w:p w14:paraId="6184FEF8" w14:textId="77777777" w:rsidR="00067C4E" w:rsidRDefault="00067C4E" w:rsidP="00067C4E">
    <w:pPr>
      <w:pStyle w:val="Encabezado"/>
    </w:pPr>
  </w:p>
  <w:p w14:paraId="4636522D" w14:textId="77777777" w:rsidR="00067C4E" w:rsidRDefault="00067C4E" w:rsidP="00067C4E">
    <w:pPr>
      <w:pStyle w:val="Encabezado"/>
    </w:pPr>
  </w:p>
  <w:p w14:paraId="2CFB5946" w14:textId="34422C3B" w:rsidR="00067C4E" w:rsidRDefault="00067C4E" w:rsidP="00067C4E">
    <w:pPr>
      <w:pStyle w:val="Encabezado"/>
    </w:pPr>
  </w:p>
  <w:p w14:paraId="419C8C80" w14:textId="52433B01" w:rsidR="00067C4E" w:rsidRDefault="00704A15" w:rsidP="00067C4E">
    <w:pPr>
      <w:pStyle w:val="Encabezado"/>
    </w:pPr>
    <w:r w:rsidRPr="00D05F0E">
      <w:rPr>
        <w:rFonts w:ascii="Century Gothic" w:hAnsi="Century Gothic"/>
        <w:noProof/>
      </w:rPr>
      <w:drawing>
        <wp:anchor distT="0" distB="0" distL="114300" distR="114300" simplePos="0" relativeHeight="251666432" behindDoc="1" locked="0" layoutInCell="1" allowOverlap="1" wp14:anchorId="22D126B2" wp14:editId="08CCC334">
          <wp:simplePos x="0" y="0"/>
          <wp:positionH relativeFrom="column">
            <wp:posOffset>3319892</wp:posOffset>
          </wp:positionH>
          <wp:positionV relativeFrom="page">
            <wp:posOffset>1360805</wp:posOffset>
          </wp:positionV>
          <wp:extent cx="2440305" cy="970280"/>
          <wp:effectExtent l="0" t="0" r="0" b="0"/>
          <wp:wrapNone/>
          <wp:docPr id="142616840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22869" name="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0305" cy="970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289947" w14:textId="7B06E319" w:rsidR="00704A15" w:rsidRDefault="00704A15" w:rsidP="00067C4E">
    <w:pPr>
      <w:pStyle w:val="Encabezado"/>
    </w:pPr>
  </w:p>
  <w:p w14:paraId="37FF634D" w14:textId="77777777" w:rsidR="00704A15" w:rsidRDefault="00704A15" w:rsidP="00067C4E">
    <w:pPr>
      <w:pStyle w:val="Encabezado"/>
    </w:pPr>
  </w:p>
  <w:p w14:paraId="2DC6DB93" w14:textId="77777777" w:rsidR="00067C4E" w:rsidRDefault="00067C4E" w:rsidP="00067C4E">
    <w:pPr>
      <w:pStyle w:val="Encabezado"/>
    </w:pPr>
  </w:p>
  <w:p w14:paraId="40E25E69" w14:textId="77777777" w:rsidR="00067C4E" w:rsidRDefault="00067C4E" w:rsidP="00067C4E">
    <w:pPr>
      <w:pStyle w:val="Encabezado"/>
    </w:pPr>
  </w:p>
  <w:p w14:paraId="5C714C8D" w14:textId="77777777" w:rsidR="00067C4E" w:rsidRDefault="00067C4E" w:rsidP="00067C4E">
    <w:pPr>
      <w:pStyle w:val="Encabezado"/>
    </w:pPr>
  </w:p>
  <w:p w14:paraId="67BD5DD3" w14:textId="77777777" w:rsidR="00067C4E" w:rsidRDefault="00067C4E" w:rsidP="00087BB4">
    <w:pPr>
      <w:pStyle w:val="Encabezado"/>
    </w:pPr>
  </w:p>
  <w:p w14:paraId="66C56442" w14:textId="77777777" w:rsidR="00067C4E" w:rsidRDefault="00067C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3616"/>
    <w:multiLevelType w:val="multilevel"/>
    <w:tmpl w:val="3E28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045A"/>
    <w:multiLevelType w:val="hybridMultilevel"/>
    <w:tmpl w:val="C9369E1C"/>
    <w:lvl w:ilvl="0" w:tplc="3CEC8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E3879"/>
    <w:multiLevelType w:val="multilevel"/>
    <w:tmpl w:val="6180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33059"/>
    <w:multiLevelType w:val="multilevel"/>
    <w:tmpl w:val="15EC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FC0841"/>
    <w:multiLevelType w:val="multilevel"/>
    <w:tmpl w:val="8F36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B11D5"/>
    <w:multiLevelType w:val="multilevel"/>
    <w:tmpl w:val="8C14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472B1"/>
    <w:multiLevelType w:val="hybridMultilevel"/>
    <w:tmpl w:val="DE669A7E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7" w15:restartNumberingAfterBreak="0">
    <w:nsid w:val="4F727DDD"/>
    <w:multiLevelType w:val="multilevel"/>
    <w:tmpl w:val="A1362F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526E1193"/>
    <w:multiLevelType w:val="multilevel"/>
    <w:tmpl w:val="CF28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B576E"/>
    <w:multiLevelType w:val="multilevel"/>
    <w:tmpl w:val="DFB60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AB4BBA"/>
    <w:multiLevelType w:val="multilevel"/>
    <w:tmpl w:val="E02A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A4515"/>
    <w:multiLevelType w:val="multilevel"/>
    <w:tmpl w:val="F538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2" w15:restartNumberingAfterBreak="0">
    <w:nsid w:val="71615BDE"/>
    <w:multiLevelType w:val="multilevel"/>
    <w:tmpl w:val="33A6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07448"/>
    <w:multiLevelType w:val="hybridMultilevel"/>
    <w:tmpl w:val="82962D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435457">
    <w:abstractNumId w:val="6"/>
  </w:num>
  <w:num w:numId="2" w16cid:durableId="1931157034">
    <w:abstractNumId w:val="1"/>
  </w:num>
  <w:num w:numId="3" w16cid:durableId="1211066230">
    <w:abstractNumId w:val="11"/>
  </w:num>
  <w:num w:numId="4" w16cid:durableId="1554347511">
    <w:abstractNumId w:val="7"/>
  </w:num>
  <w:num w:numId="5" w16cid:durableId="1784113358">
    <w:abstractNumId w:val="13"/>
  </w:num>
  <w:num w:numId="6" w16cid:durableId="1782724983">
    <w:abstractNumId w:val="2"/>
  </w:num>
  <w:num w:numId="7" w16cid:durableId="284388811">
    <w:abstractNumId w:val="3"/>
  </w:num>
  <w:num w:numId="8" w16cid:durableId="1612589403">
    <w:abstractNumId w:val="5"/>
  </w:num>
  <w:num w:numId="9" w16cid:durableId="770245851">
    <w:abstractNumId w:val="4"/>
  </w:num>
  <w:num w:numId="10" w16cid:durableId="278953160">
    <w:abstractNumId w:val="12"/>
  </w:num>
  <w:num w:numId="11" w16cid:durableId="1926722447">
    <w:abstractNumId w:val="8"/>
  </w:num>
  <w:num w:numId="12" w16cid:durableId="933054639">
    <w:abstractNumId w:val="9"/>
  </w:num>
  <w:num w:numId="13" w16cid:durableId="2115979407">
    <w:abstractNumId w:val="0"/>
  </w:num>
  <w:num w:numId="14" w16cid:durableId="13463212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CC"/>
    <w:rsid w:val="00067C4E"/>
    <w:rsid w:val="00087BB4"/>
    <w:rsid w:val="001315AC"/>
    <w:rsid w:val="00163D4A"/>
    <w:rsid w:val="00187392"/>
    <w:rsid w:val="001F70EE"/>
    <w:rsid w:val="00406773"/>
    <w:rsid w:val="00463CD9"/>
    <w:rsid w:val="004C2025"/>
    <w:rsid w:val="004C5F62"/>
    <w:rsid w:val="00704A15"/>
    <w:rsid w:val="00715BB0"/>
    <w:rsid w:val="007332D4"/>
    <w:rsid w:val="00762C9E"/>
    <w:rsid w:val="00805AA7"/>
    <w:rsid w:val="00874031"/>
    <w:rsid w:val="008925CC"/>
    <w:rsid w:val="00927064"/>
    <w:rsid w:val="009843F6"/>
    <w:rsid w:val="00AC5020"/>
    <w:rsid w:val="00B113F4"/>
    <w:rsid w:val="00B320FB"/>
    <w:rsid w:val="00C23AAA"/>
    <w:rsid w:val="00C34F2A"/>
    <w:rsid w:val="00CD3347"/>
    <w:rsid w:val="00D55995"/>
    <w:rsid w:val="00D83CCC"/>
    <w:rsid w:val="00EA5A42"/>
    <w:rsid w:val="00F84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C6328"/>
  <w15:chartTrackingRefBased/>
  <w15:docId w15:val="{8F7E8CEE-BF34-8F42-A30A-308BF419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6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6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C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C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C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C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C4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7C4E"/>
  </w:style>
  <w:style w:type="paragraph" w:styleId="Piedepgina">
    <w:name w:val="footer"/>
    <w:basedOn w:val="Normal"/>
    <w:link w:val="Piedepgina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7C4E"/>
  </w:style>
  <w:style w:type="character" w:customStyle="1" w:styleId="wdyuqq">
    <w:name w:val="wdyuqq"/>
    <w:basedOn w:val="Fuentedeprrafopredeter"/>
    <w:rsid w:val="008925CC"/>
  </w:style>
  <w:style w:type="paragraph" w:customStyle="1" w:styleId="Default">
    <w:name w:val="Default"/>
    <w:rsid w:val="008925C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33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332D4"/>
    <w:rPr>
      <w:b/>
      <w:bCs/>
    </w:rPr>
  </w:style>
  <w:style w:type="table" w:styleId="Tablaconcuadrcula1clara">
    <w:name w:val="Grid Table 1 Light"/>
    <w:basedOn w:val="Tablanormal"/>
    <w:uiPriority w:val="46"/>
    <w:rsid w:val="001F70E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uiPriority w:val="39"/>
    <w:rsid w:val="001F7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smontoyaosorio/Library/Group%20Containers/UBF8T346G9.Office/User%20Content.localized/Templates.localized/FORMATO%20ESTANDAR%20FRESHOU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ESTANDAR FRESHOUSE.dotx</Template>
  <TotalTime>1</TotalTime>
  <Pages>2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Montoya osorio</dc:creator>
  <cp:keywords/>
  <dc:description/>
  <cp:lastModifiedBy>Renso Montoya Upegui</cp:lastModifiedBy>
  <cp:revision>2</cp:revision>
  <cp:lastPrinted>2025-12-17T21:56:00Z</cp:lastPrinted>
  <dcterms:created xsi:type="dcterms:W3CDTF">2025-12-19T03:18:00Z</dcterms:created>
  <dcterms:modified xsi:type="dcterms:W3CDTF">2025-12-19T03:18:00Z</dcterms:modified>
</cp:coreProperties>
</file>
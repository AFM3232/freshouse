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00087EE0" w:rsidR="008925CC" w:rsidRPr="008925CC" w:rsidRDefault="008925CC" w:rsidP="00E33C8B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786023">
        <w:rPr>
          <w:b/>
          <w:bCs/>
        </w:rPr>
        <w:t>24</w:t>
      </w:r>
      <w:r w:rsidRPr="008925CC">
        <w:rPr>
          <w:b/>
          <w:bCs/>
        </w:rPr>
        <w:t xml:space="preserve"> de </w:t>
      </w:r>
      <w:r w:rsidR="00E33C8B">
        <w:rPr>
          <w:b/>
          <w:bCs/>
        </w:rPr>
        <w:t>Marzo</w:t>
      </w:r>
      <w:r w:rsidRPr="008925CC">
        <w:rPr>
          <w:b/>
          <w:bCs/>
        </w:rPr>
        <w:t xml:space="preserve"> 20</w:t>
      </w:r>
      <w:r w:rsidR="006844E0">
        <w:rPr>
          <w:b/>
          <w:bCs/>
        </w:rPr>
        <w:t>26</w:t>
      </w:r>
    </w:p>
    <w:p w14:paraId="1ECAD719" w14:textId="728A7028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r w:rsidR="00AF0E9B">
        <w:rPr>
          <w:b/>
          <w:bCs/>
        </w:rPr>
        <w:t xml:space="preserve">Edificio </w:t>
      </w:r>
      <w:proofErr w:type="spellStart"/>
      <w:r w:rsidR="00E33C8B">
        <w:rPr>
          <w:b/>
          <w:bCs/>
        </w:rPr>
        <w:t>Metroloft</w:t>
      </w:r>
      <w:proofErr w:type="spellEnd"/>
    </w:p>
    <w:p w14:paraId="37A69CE4" w14:textId="77777777" w:rsidR="008925CC" w:rsidRDefault="008925CC" w:rsidP="008925CC"/>
    <w:p w14:paraId="0DDD9EC3" w14:textId="21DE3940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 xml:space="preserve">8 años de experiencia y más de 300,000 metros cuadrados </w:t>
      </w:r>
      <w:r w:rsidR="00813433">
        <w:rPr>
          <w:b/>
          <w:bCs/>
        </w:rPr>
        <w:t>intervenidos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en el Quindío. </w:t>
      </w:r>
      <w:r w:rsidRPr="008925CC">
        <w:rPr>
          <w:b/>
          <w:bCs/>
        </w:rPr>
        <w:t>Reconocida y recomendada por marcas de renombre como Pintuco y Sika</w:t>
      </w:r>
      <w:r>
        <w:t>, nos destacamos por ofrecer un servicio integral y de calidad superior. Nuestro equipo altamente capacitado y especializado en diversas técnicas de pintura</w:t>
      </w:r>
      <w:r w:rsidR="00813433">
        <w:t>, Lavado e impermeabilización.</w:t>
      </w:r>
      <w:r>
        <w:t xml:space="preserve"> </w:t>
      </w:r>
      <w:r w:rsidR="00813433">
        <w:t>S</w:t>
      </w:r>
      <w:r>
        <w:t xml:space="preserve">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Default="00067C4E"/>
    <w:p w14:paraId="39991CE7" w14:textId="77777777" w:rsidR="006844E0" w:rsidRPr="008925CC" w:rsidRDefault="006844E0"/>
    <w:p w14:paraId="1DD5CF08" w14:textId="77777777" w:rsidR="00067C4E" w:rsidRPr="008925CC" w:rsidRDefault="00067C4E"/>
    <w:p w14:paraId="1D99946D" w14:textId="77777777" w:rsidR="00294FCF" w:rsidRDefault="00294FCF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</w:p>
    <w:p w14:paraId="016F3492" w14:textId="3D811F46" w:rsidR="008925CC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t>¿Qué ofrecemos?</w:t>
      </w:r>
    </w:p>
    <w:p w14:paraId="535A5A94" w14:textId="77777777" w:rsidR="00294FCF" w:rsidRPr="00D05F0E" w:rsidRDefault="00294FCF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5324955A" w14:textId="77777777" w:rsidR="00A65B3C" w:rsidRDefault="00A65B3C" w:rsidP="00A65B3C">
      <w:pPr>
        <w:rPr>
          <w:b/>
          <w:bCs/>
          <w:sz w:val="28"/>
          <w:szCs w:val="28"/>
        </w:rPr>
      </w:pPr>
    </w:p>
    <w:p w14:paraId="45593A47" w14:textId="77777777" w:rsidR="000F3708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EE9702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792A9F9F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8C43EA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064D4059" w14:textId="77777777" w:rsidR="000F3708" w:rsidRPr="00A65B3C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DC7AE8E" w14:textId="36C77F33" w:rsidR="00E56F54" w:rsidRDefault="00E56F54" w:rsidP="00AF0E9B">
      <w:pPr>
        <w:pStyle w:val="Default"/>
        <w:jc w:val="center"/>
        <w:rPr>
          <w:rFonts w:ascii="Aptos" w:hAnsi="Aptos"/>
          <w:b/>
          <w:bCs/>
          <w:color w:val="auto"/>
          <w:sz w:val="28"/>
          <w:szCs w:val="28"/>
        </w:rPr>
      </w:pPr>
    </w:p>
    <w:p w14:paraId="0AE9A7BC" w14:textId="1E678C3D" w:rsidR="00573118" w:rsidRPr="00285D5A" w:rsidRDefault="00786023" w:rsidP="00285D5A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 w:rsidRPr="00786023">
        <w:rPr>
          <w:rFonts w:ascii="Aptos" w:hAnsi="Aptos"/>
          <w:b/>
          <w:bCs/>
          <w:color w:val="auto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DB97D0B" wp14:editId="3E1F0415">
            <wp:simplePos x="0" y="0"/>
            <wp:positionH relativeFrom="column">
              <wp:posOffset>-622935</wp:posOffset>
            </wp:positionH>
            <wp:positionV relativeFrom="paragraph">
              <wp:posOffset>308643</wp:posOffset>
            </wp:positionV>
            <wp:extent cx="6998970" cy="3157220"/>
            <wp:effectExtent l="0" t="0" r="0" b="5080"/>
            <wp:wrapTopAndBottom/>
            <wp:docPr id="2013728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897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D6A2F" w14:textId="59B10993" w:rsidR="00AF0E9B" w:rsidRDefault="00AF0E9B" w:rsidP="00480BDE">
      <w:pPr>
        <w:rPr>
          <w:rFonts w:ascii="Aptos" w:hAnsi="Aptos"/>
          <w:b/>
          <w:bCs/>
          <w:sz w:val="28"/>
          <w:szCs w:val="28"/>
        </w:rPr>
      </w:pPr>
    </w:p>
    <w:p w14:paraId="78E60082" w14:textId="77777777" w:rsidR="00786023" w:rsidRDefault="00786023" w:rsidP="00480BDE">
      <w:pPr>
        <w:rPr>
          <w:rFonts w:ascii="Aptos" w:hAnsi="Aptos"/>
          <w:b/>
          <w:bCs/>
          <w:sz w:val="28"/>
          <w:szCs w:val="28"/>
        </w:rPr>
      </w:pPr>
    </w:p>
    <w:p w14:paraId="2231EAB3" w14:textId="057BC94B" w:rsidR="00480BDE" w:rsidRDefault="00A65B3C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786023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31.373.103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</w:t>
      </w:r>
      <w:r w:rsidR="00CB6C64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INCLUIDO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IVA</w:t>
      </w:r>
    </w:p>
    <w:p w14:paraId="00FE687C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4AAA8DE4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31E60587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18E9071D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4B9AEF14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AE1F0D0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40F9ADB7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BE6A0BB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8EEE278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71BE9B6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45B50C83" w14:textId="77777777" w:rsidR="00786023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1EA7A5BC" w14:textId="77777777" w:rsidR="00786023" w:rsidRPr="006844E0" w:rsidRDefault="00786023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DCB2EBA" w14:textId="4C0EEC64" w:rsidR="000F3708" w:rsidRPr="006844E0" w:rsidRDefault="008925CC" w:rsidP="006844E0">
      <w:pPr>
        <w:pStyle w:val="Default"/>
        <w:numPr>
          <w:ilvl w:val="0"/>
          <w:numId w:val="6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FORMA DE PAGO</w:t>
      </w:r>
      <w:r w:rsidR="00480BDE" w:rsidRPr="006844E0">
        <w:rPr>
          <w:rFonts w:ascii="Aptos" w:hAnsi="Aptos"/>
          <w:b/>
          <w:bCs/>
          <w:color w:val="auto"/>
          <w:sz w:val="28"/>
          <w:szCs w:val="28"/>
        </w:rPr>
        <w:t xml:space="preserve"> </w:t>
      </w:r>
    </w:p>
    <w:p w14:paraId="0ACF1BF7" w14:textId="3B386331" w:rsidR="006844E0" w:rsidRPr="006844E0" w:rsidRDefault="006844E0" w:rsidP="006844E0">
      <w:pPr>
        <w:pStyle w:val="Default"/>
        <w:ind w:left="432"/>
        <w:rPr>
          <w:rFonts w:ascii="Aptos" w:hAnsi="Aptos"/>
          <w:color w:val="auto"/>
          <w:sz w:val="28"/>
          <w:szCs w:val="28"/>
        </w:rPr>
      </w:pPr>
    </w:p>
    <w:p w14:paraId="56CC8CC8" w14:textId="77777777" w:rsidR="000F3708" w:rsidRPr="006844E0" w:rsidRDefault="000F3708" w:rsidP="000F3708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72C1B074" w14:textId="4231E833" w:rsidR="000F3708" w:rsidRDefault="00E33C8B" w:rsidP="006844E0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2</w:t>
      </w:r>
      <w:r w:rsidR="000F3708" w:rsidRPr="006844E0">
        <w:rPr>
          <w:rFonts w:ascii="Aptos" w:hAnsi="Aptos"/>
          <w:color w:val="auto"/>
          <w:sz w:val="28"/>
          <w:szCs w:val="28"/>
        </w:rPr>
        <w:t>0% Del valor total como anticipo</w:t>
      </w:r>
      <w:r w:rsidR="00285D5A">
        <w:rPr>
          <w:rFonts w:ascii="Aptos" w:hAnsi="Aptos"/>
          <w:color w:val="auto"/>
          <w:sz w:val="28"/>
          <w:szCs w:val="28"/>
        </w:rPr>
        <w:t xml:space="preserve"> una vez materiales y documentación en sitio</w:t>
      </w:r>
    </w:p>
    <w:p w14:paraId="3D821128" w14:textId="77777777" w:rsidR="00E33C8B" w:rsidRDefault="00E33C8B" w:rsidP="00E33C8B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632B532D" w14:textId="5353A78B" w:rsidR="00E33C8B" w:rsidRDefault="00E33C8B" w:rsidP="006844E0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60% mediante cortes de avance de obra</w:t>
      </w:r>
    </w:p>
    <w:p w14:paraId="4FA5BF0F" w14:textId="77777777" w:rsidR="00285D5A" w:rsidRDefault="00285D5A" w:rsidP="003277A2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6C38C752" w14:textId="26685066" w:rsidR="00285D5A" w:rsidRDefault="00285D5A" w:rsidP="00285D5A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14B30646" w14:textId="3DB59EED" w:rsidR="00285D5A" w:rsidRPr="006844E0" w:rsidRDefault="00E33C8B" w:rsidP="000F3708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2</w:t>
      </w:r>
      <w:r w:rsidR="00285D5A">
        <w:rPr>
          <w:rFonts w:ascii="Aptos" w:hAnsi="Aptos"/>
          <w:color w:val="auto"/>
          <w:sz w:val="28"/>
          <w:szCs w:val="28"/>
        </w:rPr>
        <w:t>0% Una vez realizada entrega</w:t>
      </w:r>
    </w:p>
    <w:p w14:paraId="23A2BBAE" w14:textId="310F96F2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53D7D105" w14:textId="7B489BAD" w:rsidR="009A0412" w:rsidRDefault="009A0412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14E5A605" w14:textId="77777777" w:rsidR="006844E0" w:rsidRPr="006844E0" w:rsidRDefault="006844E0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46989C82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544198C5" w:rsidR="00067C4E" w:rsidRPr="00412BDB" w:rsidRDefault="008925CC" w:rsidP="000F3708">
      <w:pPr>
        <w:pStyle w:val="Prrafodelista"/>
        <w:jc w:val="both"/>
        <w:rPr>
          <w:rFonts w:cs="Arial"/>
          <w:i/>
          <w:sz w:val="28"/>
          <w:szCs w:val="28"/>
          <w:u w:val="single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412BDB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05A8E" w14:textId="77777777" w:rsidR="00C97BB1" w:rsidRDefault="00C97BB1" w:rsidP="00067C4E">
      <w:pPr>
        <w:spacing w:after="0" w:line="240" w:lineRule="auto"/>
      </w:pPr>
      <w:r>
        <w:separator/>
      </w:r>
    </w:p>
  </w:endnote>
  <w:endnote w:type="continuationSeparator" w:id="0">
    <w:p w14:paraId="3A7FA0B1" w14:textId="77777777" w:rsidR="00C97BB1" w:rsidRDefault="00C97BB1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7FF8" w14:textId="77777777" w:rsidR="00C97BB1" w:rsidRDefault="00C97BB1" w:rsidP="00067C4E">
      <w:pPr>
        <w:spacing w:after="0" w:line="240" w:lineRule="auto"/>
      </w:pPr>
      <w:r>
        <w:separator/>
      </w:r>
    </w:p>
  </w:footnote>
  <w:footnote w:type="continuationSeparator" w:id="0">
    <w:p w14:paraId="6D484B53" w14:textId="77777777" w:rsidR="00C97BB1" w:rsidRDefault="00C97BB1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4AB2"/>
    <w:multiLevelType w:val="hybridMultilevel"/>
    <w:tmpl w:val="A1EE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5"/>
  </w:num>
  <w:num w:numId="2" w16cid:durableId="1931157034">
    <w:abstractNumId w:val="0"/>
  </w:num>
  <w:num w:numId="3" w16cid:durableId="1211066230">
    <w:abstractNumId w:val="6"/>
  </w:num>
  <w:num w:numId="4" w16cid:durableId="2063869108">
    <w:abstractNumId w:val="4"/>
  </w:num>
  <w:num w:numId="5" w16cid:durableId="2027753399">
    <w:abstractNumId w:val="1"/>
  </w:num>
  <w:num w:numId="6" w16cid:durableId="1014066213">
    <w:abstractNumId w:val="2"/>
  </w:num>
  <w:num w:numId="7" w16cid:durableId="104302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7366F"/>
    <w:rsid w:val="00092253"/>
    <w:rsid w:val="000A44D6"/>
    <w:rsid w:val="000B2600"/>
    <w:rsid w:val="000C1954"/>
    <w:rsid w:val="000F3708"/>
    <w:rsid w:val="001241C4"/>
    <w:rsid w:val="001261D9"/>
    <w:rsid w:val="0013186E"/>
    <w:rsid w:val="001824EF"/>
    <w:rsid w:val="00237204"/>
    <w:rsid w:val="0026327D"/>
    <w:rsid w:val="00266C50"/>
    <w:rsid w:val="002800CC"/>
    <w:rsid w:val="00285D5A"/>
    <w:rsid w:val="00294FCF"/>
    <w:rsid w:val="0032619A"/>
    <w:rsid w:val="003277A2"/>
    <w:rsid w:val="00355414"/>
    <w:rsid w:val="003626EF"/>
    <w:rsid w:val="00396E7C"/>
    <w:rsid w:val="00406773"/>
    <w:rsid w:val="004105BA"/>
    <w:rsid w:val="00412BDB"/>
    <w:rsid w:val="00463CD9"/>
    <w:rsid w:val="00480BDE"/>
    <w:rsid w:val="00512A7C"/>
    <w:rsid w:val="00536F80"/>
    <w:rsid w:val="00573118"/>
    <w:rsid w:val="00584EA5"/>
    <w:rsid w:val="006844E0"/>
    <w:rsid w:val="006B3564"/>
    <w:rsid w:val="006D0392"/>
    <w:rsid w:val="00715BB0"/>
    <w:rsid w:val="00762C9E"/>
    <w:rsid w:val="00786023"/>
    <w:rsid w:val="00813433"/>
    <w:rsid w:val="008604BC"/>
    <w:rsid w:val="008925CC"/>
    <w:rsid w:val="00894390"/>
    <w:rsid w:val="00927064"/>
    <w:rsid w:val="009843F6"/>
    <w:rsid w:val="009A0412"/>
    <w:rsid w:val="009A3B51"/>
    <w:rsid w:val="00A65B3C"/>
    <w:rsid w:val="00AF0E9B"/>
    <w:rsid w:val="00B113F4"/>
    <w:rsid w:val="00C0458F"/>
    <w:rsid w:val="00C10207"/>
    <w:rsid w:val="00C50437"/>
    <w:rsid w:val="00C97BB1"/>
    <w:rsid w:val="00CB6C64"/>
    <w:rsid w:val="00E33C8B"/>
    <w:rsid w:val="00E56F54"/>
    <w:rsid w:val="00EE488B"/>
    <w:rsid w:val="00F16740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6</TotalTime>
  <Pages>4</Pages>
  <Words>303</Words>
  <Characters>1635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4</cp:revision>
  <cp:lastPrinted>2026-03-16T13:21:00Z</cp:lastPrinted>
  <dcterms:created xsi:type="dcterms:W3CDTF">2026-03-16T13:21:00Z</dcterms:created>
  <dcterms:modified xsi:type="dcterms:W3CDTF">2026-03-24T19:47:00Z</dcterms:modified>
</cp:coreProperties>
</file>
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317CBADE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813433">
        <w:rPr>
          <w:b/>
          <w:bCs/>
        </w:rPr>
        <w:t>11</w:t>
      </w:r>
      <w:r w:rsidRPr="008925CC">
        <w:rPr>
          <w:b/>
          <w:bCs/>
        </w:rPr>
        <w:t xml:space="preserve"> de </w:t>
      </w:r>
      <w:r w:rsidR="00813433">
        <w:rPr>
          <w:b/>
          <w:bCs/>
        </w:rPr>
        <w:t>diciembre</w:t>
      </w:r>
      <w:r w:rsidRPr="008925CC">
        <w:rPr>
          <w:b/>
          <w:bCs/>
        </w:rPr>
        <w:t xml:space="preserve"> 2025</w:t>
      </w:r>
    </w:p>
    <w:p w14:paraId="39F61ED1" w14:textId="6FF72598" w:rsidR="008925CC" w:rsidRPr="008925CC" w:rsidRDefault="00813433" w:rsidP="008925CC">
      <w:pPr>
        <w:rPr>
          <w:b/>
          <w:bCs/>
        </w:rPr>
      </w:pPr>
      <w:proofErr w:type="spellStart"/>
      <w:r>
        <w:rPr>
          <w:b/>
          <w:bCs/>
        </w:rPr>
        <w:t>Energizarq</w:t>
      </w:r>
      <w:proofErr w:type="spellEnd"/>
    </w:p>
    <w:p w14:paraId="1ECAD719" w14:textId="2C95A05F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r w:rsidR="00813433">
        <w:rPr>
          <w:b/>
          <w:bCs/>
        </w:rPr>
        <w:t xml:space="preserve">Mario </w:t>
      </w:r>
      <w:proofErr w:type="spellStart"/>
      <w:r w:rsidR="00813433">
        <w:rPr>
          <w:b/>
          <w:bCs/>
        </w:rPr>
        <w:t>Alzate</w:t>
      </w:r>
      <w:proofErr w:type="spellEnd"/>
    </w:p>
    <w:p w14:paraId="37A69CE4" w14:textId="77777777" w:rsidR="008925CC" w:rsidRDefault="008925CC" w:rsidP="008925CC"/>
    <w:p w14:paraId="0DDD9EC3" w14:textId="21DE3940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 xml:space="preserve">8 años de experiencia y más de 300,000 metros cuadrados </w:t>
      </w:r>
      <w:r w:rsidR="00813433">
        <w:rPr>
          <w:b/>
          <w:bCs/>
        </w:rPr>
        <w:t>intervenidos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en el Quindío. </w:t>
      </w:r>
      <w:r w:rsidRPr="008925CC">
        <w:rPr>
          <w:b/>
          <w:bCs/>
        </w:rPr>
        <w:t>Reconocida y recomendada por marcas de renombre como Pintuco y Sika</w:t>
      </w:r>
      <w:r>
        <w:t>, nos destacamos por ofrecer un servicio integral y de calidad superior. Nuestro equipo altamente capacitado y especializado en diversas técnicas de pintura</w:t>
      </w:r>
      <w:r w:rsidR="00813433">
        <w:t>, Lavado e impermeabilización.</w:t>
      </w:r>
      <w:r>
        <w:t xml:space="preserve"> </w:t>
      </w:r>
      <w:r w:rsidR="00813433">
        <w:t>S</w:t>
      </w:r>
      <w:r>
        <w:t xml:space="preserve">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DF1B073" w14:textId="3F3EB8FA" w:rsidR="00A65B3C" w:rsidRDefault="00A65B3C" w:rsidP="00A65B3C">
      <w:pPr>
        <w:rPr>
          <w:b/>
          <w:bCs/>
          <w:sz w:val="28"/>
          <w:szCs w:val="28"/>
        </w:rPr>
      </w:pPr>
    </w:p>
    <w:p w14:paraId="30F97D5D" w14:textId="77777777" w:rsidR="00A65B3C" w:rsidRDefault="00A65B3C" w:rsidP="00A65B3C">
      <w:pPr>
        <w:rPr>
          <w:b/>
          <w:bCs/>
          <w:sz w:val="28"/>
          <w:szCs w:val="28"/>
        </w:rPr>
      </w:pPr>
    </w:p>
    <w:p w14:paraId="5324955A" w14:textId="77777777" w:rsidR="00A65B3C" w:rsidRDefault="00A65B3C" w:rsidP="00A65B3C">
      <w:pPr>
        <w:rPr>
          <w:b/>
          <w:bCs/>
          <w:sz w:val="28"/>
          <w:szCs w:val="28"/>
        </w:rPr>
      </w:pPr>
    </w:p>
    <w:p w14:paraId="5255C740" w14:textId="77777777" w:rsidR="00A65B3C" w:rsidRDefault="00A65B3C" w:rsidP="00A65B3C">
      <w:pPr>
        <w:rPr>
          <w:b/>
          <w:bCs/>
          <w:sz w:val="28"/>
          <w:szCs w:val="28"/>
        </w:rPr>
      </w:pPr>
    </w:p>
    <w:p w14:paraId="7FC9E34A" w14:textId="10F4781C" w:rsidR="00A65B3C" w:rsidRDefault="00A65B3C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  <w:r w:rsidRPr="00A65B3C">
        <w:rPr>
          <w:b/>
          <w:bCs/>
          <w:color w:val="EE0000"/>
          <w:sz w:val="28"/>
          <w:szCs w:val="28"/>
          <w:u w:val="single"/>
        </w:rPr>
        <w:t>TODAS LAS PROPUESTAS INCLUYEN SISO PERMANENTE, SEÑALETICA, DEMARCACIÓN E IMPLEMENTACIÓN DE SISTEMA DE GESTION SST.</w:t>
      </w:r>
    </w:p>
    <w:p w14:paraId="45593A47" w14:textId="77777777" w:rsidR="000F3708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064D4059" w14:textId="77777777" w:rsidR="000F3708" w:rsidRPr="00A65B3C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6E8D7DF5" w14:textId="5A0E68C1" w:rsidR="008925CC" w:rsidRPr="00A65B3C" w:rsidRDefault="00A65B3C" w:rsidP="008925CC">
      <w:pPr>
        <w:pStyle w:val="Default"/>
        <w:rPr>
          <w:b/>
          <w:bCs/>
          <w:color w:val="auto"/>
          <w:sz w:val="28"/>
          <w:szCs w:val="28"/>
        </w:rPr>
      </w:pPr>
      <w:r w:rsidRPr="00A65B3C">
        <w:rPr>
          <w:b/>
          <w:bCs/>
          <w:color w:val="auto"/>
          <w:sz w:val="28"/>
          <w:szCs w:val="28"/>
        </w:rPr>
        <w:lastRenderedPageBreak/>
        <w:t>OPCION #1: OUTSOURCING</w:t>
      </w:r>
    </w:p>
    <w:p w14:paraId="2159A5C6" w14:textId="1A3C374C" w:rsidR="00A65B3C" w:rsidRDefault="00A65B3C" w:rsidP="008925CC">
      <w:pPr>
        <w:pStyle w:val="Default"/>
        <w:rPr>
          <w:color w:val="auto"/>
          <w:sz w:val="28"/>
          <w:szCs w:val="28"/>
        </w:rPr>
      </w:pPr>
    </w:p>
    <w:p w14:paraId="69D2573F" w14:textId="78C9B2BD" w:rsidR="00480BDE" w:rsidRDefault="00480BDE" w:rsidP="00480BDE">
      <w:pPr>
        <w:pStyle w:val="Default"/>
        <w:rPr>
          <w:color w:val="auto"/>
          <w:sz w:val="28"/>
          <w:szCs w:val="28"/>
        </w:rPr>
      </w:pPr>
      <w:r w:rsidRPr="00A65B3C">
        <w:rPr>
          <w:color w:val="auto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C4B4BA2" wp14:editId="42FF89EF">
            <wp:simplePos x="0" y="0"/>
            <wp:positionH relativeFrom="column">
              <wp:posOffset>-581932</wp:posOffset>
            </wp:positionH>
            <wp:positionV relativeFrom="page">
              <wp:posOffset>2959100</wp:posOffset>
            </wp:positionV>
            <wp:extent cx="6760845" cy="5967095"/>
            <wp:effectExtent l="12700" t="12700" r="8255" b="14605"/>
            <wp:wrapTopAndBottom/>
            <wp:docPr id="40156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0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59670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B3C">
        <w:rPr>
          <w:color w:val="auto"/>
          <w:sz w:val="28"/>
          <w:szCs w:val="28"/>
        </w:rPr>
        <w:t>Opción diseñada para un funcionamiento estable del sistema, se ejecuta con el compromiso de fachadas siempre limpias.</w:t>
      </w:r>
    </w:p>
    <w:p w14:paraId="0EC67265" w14:textId="3F389570" w:rsidR="00480BDE" w:rsidRDefault="00480BDE" w:rsidP="008925CC">
      <w:pPr>
        <w:pStyle w:val="Default"/>
        <w:rPr>
          <w:color w:val="auto"/>
          <w:sz w:val="28"/>
          <w:szCs w:val="28"/>
        </w:rPr>
      </w:pPr>
    </w:p>
    <w:p w14:paraId="49C364DD" w14:textId="425CDCF7" w:rsidR="00480BDE" w:rsidRDefault="00480BDE" w:rsidP="008925CC">
      <w:pPr>
        <w:pStyle w:val="Default"/>
        <w:rPr>
          <w:color w:val="auto"/>
          <w:sz w:val="28"/>
          <w:szCs w:val="28"/>
        </w:rPr>
      </w:pPr>
    </w:p>
    <w:p w14:paraId="36701A3C" w14:textId="1A99CDD0" w:rsidR="00A65B3C" w:rsidRDefault="00A65B3C" w:rsidP="00480BDE">
      <w:pPr>
        <w:pStyle w:val="Default"/>
        <w:rPr>
          <w:b/>
          <w:bCs/>
          <w:color w:val="auto"/>
          <w:sz w:val="28"/>
          <w:szCs w:val="28"/>
        </w:rPr>
      </w:pPr>
      <w:r w:rsidRPr="00A65B3C">
        <w:rPr>
          <w:b/>
          <w:bCs/>
          <w:color w:val="auto"/>
          <w:sz w:val="28"/>
          <w:szCs w:val="28"/>
        </w:rPr>
        <w:t>CRONOGRAMA DE LIMPIEZA OUTSOURCING:</w:t>
      </w:r>
    </w:p>
    <w:p w14:paraId="129BF2C7" w14:textId="77777777" w:rsidR="00480BDE" w:rsidRPr="00480BDE" w:rsidRDefault="00480BDE" w:rsidP="00480BDE">
      <w:pPr>
        <w:pStyle w:val="Default"/>
        <w:rPr>
          <w:b/>
          <w:bCs/>
          <w:color w:val="auto"/>
          <w:sz w:val="28"/>
          <w:szCs w:val="28"/>
        </w:rPr>
      </w:pPr>
    </w:p>
    <w:tbl>
      <w:tblPr>
        <w:tblW w:w="9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7"/>
        <w:gridCol w:w="1839"/>
        <w:gridCol w:w="1839"/>
        <w:gridCol w:w="1839"/>
        <w:gridCol w:w="1595"/>
      </w:tblGrid>
      <w:tr w:rsidR="00A65B3C" w:rsidRPr="00A65B3C" w14:paraId="685AA110" w14:textId="77777777" w:rsidTr="00A65B3C">
        <w:trPr>
          <w:trHeight w:val="546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CEDC57A" w14:textId="77777777" w:rsidR="00A65B3C" w:rsidRPr="00A65B3C" w:rsidRDefault="00A65B3C" w:rsidP="00A65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8BD92DE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BB823B1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23E1D5C" w14:textId="5AD4CA2B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3F92704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</w:tr>
      <w:tr w:rsidR="00A65B3C" w:rsidRPr="00A65B3C" w14:paraId="48403349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77E1D021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FA82B7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58292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ED795" w14:textId="69F7172E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413FFB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  <w:tr w:rsidR="00A65B3C" w:rsidRPr="00A65B3C" w14:paraId="7F76A30C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1FC4CB6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7D01D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7B4E3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0345D3" w14:textId="1A5CC76B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A95EF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65B3C" w:rsidRPr="00A65B3C" w14:paraId="418E86FD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55A1088" w14:textId="2442A449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30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8DD89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7D072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249308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99037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  <w:tr w:rsidR="00A65B3C" w:rsidRPr="00A65B3C" w14:paraId="10E80C03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3DD7F2A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45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42D46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9A70E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A88A5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90380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65B3C" w:rsidRPr="00A65B3C" w14:paraId="7D3E1FE3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1217FA5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60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2AAB64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DFBFD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B8D886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76EAF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  <w:tr w:rsidR="00A65B3C" w:rsidRPr="00A65B3C" w14:paraId="66EB41EF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35A5262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75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74A4D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A3780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006EF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96EC13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65B3C" w:rsidRPr="00A65B3C" w14:paraId="71085C6F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A4D4E08" w14:textId="4E52BE1D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90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B76B70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17C0F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11327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8B8D9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  <w:tr w:rsidR="00A65B3C" w:rsidRPr="00A65B3C" w14:paraId="79499E17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8CEF50C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105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9BCEC2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7DCEB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2E12F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5C2A8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65B3C" w:rsidRPr="00A65B3C" w14:paraId="3534A48A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842CA53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120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89044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370CC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B11C2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51C8A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  <w:tr w:rsidR="00A65B3C" w:rsidRPr="00A65B3C" w14:paraId="11DD4BBF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F9903C5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135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27AE6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1BDB1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71DF8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597CD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65B3C" w:rsidRPr="00A65B3C" w14:paraId="6B1629F4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71AFA1AB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150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A21AB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4A8366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FB7A6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51BBE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  <w:tr w:rsidR="00A65B3C" w:rsidRPr="00A65B3C" w14:paraId="3D11F782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C545EFD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165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CF895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962D0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0BAFA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11D47F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65B3C" w:rsidRPr="00A65B3C" w14:paraId="29AD84C9" w14:textId="77777777" w:rsidTr="00A65B3C">
        <w:trPr>
          <w:trHeight w:val="546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75511B4D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DIA 180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15A73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7C2D2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9D258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774EE" w14:textId="77777777" w:rsidR="00A65B3C" w:rsidRPr="00A65B3C" w:rsidRDefault="00A65B3C" w:rsidP="00A65B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65B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X</w:t>
            </w:r>
          </w:p>
        </w:tc>
      </w:tr>
    </w:tbl>
    <w:p w14:paraId="48D5ADFA" w14:textId="4233AA4C" w:rsidR="00A65B3C" w:rsidRDefault="00A65B3C" w:rsidP="008925CC">
      <w:pPr>
        <w:pStyle w:val="Default"/>
        <w:rPr>
          <w:color w:val="auto"/>
          <w:sz w:val="28"/>
          <w:szCs w:val="28"/>
        </w:rPr>
      </w:pPr>
    </w:p>
    <w:p w14:paraId="430FCD5A" w14:textId="2E7C1BFF" w:rsidR="00A65B3C" w:rsidRPr="00FE4450" w:rsidRDefault="00A65B3C" w:rsidP="00A65B3C"/>
    <w:p w14:paraId="2231EAB3" w14:textId="77777777" w:rsidR="00480BDE" w:rsidRDefault="00A65B3C" w:rsidP="00480BDE">
      <w:pPr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</w:pPr>
      <w:r w:rsidRPr="00286B8D">
        <w:rPr>
          <w:b/>
          <w:bCs/>
          <w:sz w:val="28"/>
          <w:szCs w:val="28"/>
        </w:rPr>
        <w:t>VALOR TOTAL</w:t>
      </w:r>
      <w:r w:rsidR="00480BDE">
        <w:rPr>
          <w:b/>
          <w:bCs/>
          <w:sz w:val="28"/>
          <w:szCs w:val="28"/>
        </w:rPr>
        <w:t xml:space="preserve"> CONTRATO 6 MESES</w:t>
      </w:r>
      <w:r w:rsidRPr="00286B8D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FE4450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="00480BDE"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480BDE" w:rsidRPr="00480BDE"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  <w:t xml:space="preserve">19.637.330 </w:t>
      </w:r>
      <w:r w:rsidR="00480BDE"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  <w:t xml:space="preserve"> INCLUIDO IVA</w:t>
      </w:r>
    </w:p>
    <w:p w14:paraId="7E23DA3A" w14:textId="6F418053" w:rsidR="00A65B3C" w:rsidRPr="00480BDE" w:rsidRDefault="00480BDE" w:rsidP="00480BDE">
      <w:pPr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</w:pPr>
      <w:r w:rsidRPr="00480BDE">
        <w:rPr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2F9860A" wp14:editId="6F672550">
            <wp:simplePos x="0" y="0"/>
            <wp:positionH relativeFrom="column">
              <wp:posOffset>-488315</wp:posOffset>
            </wp:positionH>
            <wp:positionV relativeFrom="page">
              <wp:posOffset>2359660</wp:posOffset>
            </wp:positionV>
            <wp:extent cx="6670675" cy="5351780"/>
            <wp:effectExtent l="12700" t="12700" r="9525" b="7620"/>
            <wp:wrapTopAndBottom/>
            <wp:docPr id="73307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7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535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B3C" w:rsidRPr="00A65B3C">
        <w:rPr>
          <w:b/>
          <w:bCs/>
          <w:sz w:val="28"/>
          <w:szCs w:val="28"/>
        </w:rPr>
        <w:t>OPCION #</w:t>
      </w:r>
      <w:r w:rsidR="00A65B3C">
        <w:rPr>
          <w:b/>
          <w:bCs/>
          <w:sz w:val="28"/>
          <w:szCs w:val="28"/>
        </w:rPr>
        <w:t>2</w:t>
      </w:r>
      <w:r w:rsidR="00A65B3C" w:rsidRPr="00A65B3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LAVADO TRIMESTRAL (2 LAVADOS COMPLETOS)</w:t>
      </w:r>
    </w:p>
    <w:p w14:paraId="08303945" w14:textId="77777777" w:rsidR="00480BDE" w:rsidRDefault="00480BDE" w:rsidP="00480BDE">
      <w:pPr>
        <w:rPr>
          <w:sz w:val="28"/>
          <w:szCs w:val="28"/>
        </w:rPr>
      </w:pPr>
    </w:p>
    <w:p w14:paraId="601C1571" w14:textId="77777777" w:rsidR="000F3708" w:rsidRDefault="000F3708" w:rsidP="00480BDE">
      <w:pPr>
        <w:rPr>
          <w:b/>
          <w:bCs/>
          <w:sz w:val="28"/>
          <w:szCs w:val="28"/>
        </w:rPr>
      </w:pPr>
    </w:p>
    <w:p w14:paraId="3658E880" w14:textId="55A89C07" w:rsidR="00480BDE" w:rsidRPr="00480BDE" w:rsidRDefault="00480BDE" w:rsidP="00480BDE">
      <w:pPr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</w:pPr>
      <w:r w:rsidRPr="00286B8D">
        <w:rPr>
          <w:b/>
          <w:bCs/>
          <w:sz w:val="28"/>
          <w:szCs w:val="28"/>
        </w:rPr>
        <w:t>VALOR TOTAL</w:t>
      </w:r>
      <w:r>
        <w:rPr>
          <w:b/>
          <w:bCs/>
          <w:sz w:val="28"/>
          <w:szCs w:val="28"/>
        </w:rPr>
        <w:t xml:space="preserve"> CONTRATO 6 MESES</w:t>
      </w:r>
      <w:r w:rsidRPr="00286B8D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480BDE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$ 16.222.080 </w:t>
      </w:r>
      <w:r>
        <w:rPr>
          <w:rFonts w:ascii="Century Gothic" w:eastAsia="Times New Roman" w:hAnsi="Century Gothic" w:cs="Calibri"/>
          <w:b/>
          <w:bCs/>
          <w:color w:val="000000"/>
          <w:kern w:val="0"/>
          <w:lang w:eastAsia="es-MX"/>
          <w14:ligatures w14:val="none"/>
        </w:rPr>
        <w:t>INCLUIDO IVA</w:t>
      </w:r>
    </w:p>
    <w:p w14:paraId="640338C8" w14:textId="71B4A64D" w:rsidR="00FE4450" w:rsidRPr="00286B8D" w:rsidRDefault="00FE4450" w:rsidP="00480BDE">
      <w:pPr>
        <w:pStyle w:val="Default"/>
        <w:rPr>
          <w:color w:val="auto"/>
          <w:sz w:val="28"/>
          <w:szCs w:val="28"/>
        </w:rPr>
      </w:pPr>
    </w:p>
    <w:p w14:paraId="634C7BD0" w14:textId="01F3FCEF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7E439558" w14:textId="77777777" w:rsidR="00480BDE" w:rsidRPr="000F3708" w:rsidRDefault="008925CC" w:rsidP="000F3708">
      <w:pPr>
        <w:pStyle w:val="Default"/>
        <w:numPr>
          <w:ilvl w:val="0"/>
          <w:numId w:val="6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="00480BDE">
        <w:rPr>
          <w:b/>
          <w:bCs/>
          <w:color w:val="auto"/>
          <w:sz w:val="28"/>
          <w:szCs w:val="28"/>
        </w:rPr>
        <w:t xml:space="preserve"> </w:t>
      </w:r>
    </w:p>
    <w:p w14:paraId="01D7D4B0" w14:textId="77777777" w:rsidR="000F3708" w:rsidRPr="00480BDE" w:rsidRDefault="000F3708" w:rsidP="000F3708">
      <w:pPr>
        <w:pStyle w:val="Default"/>
        <w:ind w:left="720"/>
        <w:rPr>
          <w:color w:val="auto"/>
          <w:sz w:val="28"/>
          <w:szCs w:val="28"/>
        </w:rPr>
      </w:pPr>
    </w:p>
    <w:p w14:paraId="0A46510B" w14:textId="77777777" w:rsidR="00480BDE" w:rsidRDefault="00480BDE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7CF8C7DF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3506B7EF" w14:textId="7A71E10D" w:rsidR="000F3708" w:rsidRPr="00FE4450" w:rsidRDefault="000F3708" w:rsidP="000F3708">
      <w:pPr>
        <w:pStyle w:val="Default"/>
        <w:ind w:left="720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OPCION #</w:t>
      </w:r>
      <w:r>
        <w:rPr>
          <w:b/>
          <w:bCs/>
          <w:color w:val="auto"/>
          <w:sz w:val="28"/>
          <w:szCs w:val="28"/>
        </w:rPr>
        <w:t>1</w:t>
      </w:r>
      <w:r>
        <w:rPr>
          <w:b/>
          <w:bCs/>
          <w:color w:val="auto"/>
          <w:sz w:val="28"/>
          <w:szCs w:val="28"/>
        </w:rPr>
        <w:t xml:space="preserve"> (OUTSOURCING)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5DCB2EBA" w14:textId="77777777" w:rsidR="000F3708" w:rsidRPr="00286B8D" w:rsidRDefault="000F3708" w:rsidP="000F3708">
      <w:pPr>
        <w:pStyle w:val="Default"/>
        <w:ind w:left="720"/>
        <w:rPr>
          <w:color w:val="auto"/>
          <w:sz w:val="28"/>
          <w:szCs w:val="28"/>
        </w:rPr>
      </w:pPr>
    </w:p>
    <w:p w14:paraId="56CC8CC8" w14:textId="77777777" w:rsidR="000F3708" w:rsidRPr="00286B8D" w:rsidRDefault="000F3708" w:rsidP="000F3708">
      <w:pPr>
        <w:pStyle w:val="Default"/>
        <w:rPr>
          <w:color w:val="auto"/>
          <w:sz w:val="28"/>
          <w:szCs w:val="28"/>
        </w:rPr>
      </w:pPr>
    </w:p>
    <w:p w14:paraId="0041AE20" w14:textId="77777777" w:rsidR="000F3708" w:rsidRDefault="000F3708" w:rsidP="000F3708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72C1B074" w14:textId="77777777" w:rsidR="000F3708" w:rsidRDefault="000F3708" w:rsidP="000F3708">
      <w:pPr>
        <w:pStyle w:val="Default"/>
        <w:ind w:left="1440"/>
        <w:rPr>
          <w:color w:val="auto"/>
          <w:sz w:val="28"/>
          <w:szCs w:val="28"/>
        </w:rPr>
      </w:pPr>
    </w:p>
    <w:p w14:paraId="0B9B4024" w14:textId="77777777" w:rsidR="000F3708" w:rsidRDefault="000F3708" w:rsidP="000F3708">
      <w:pPr>
        <w:pStyle w:val="Default"/>
        <w:ind w:left="1440"/>
        <w:rPr>
          <w:color w:val="auto"/>
          <w:sz w:val="28"/>
          <w:szCs w:val="28"/>
        </w:rPr>
      </w:pPr>
    </w:p>
    <w:p w14:paraId="5DF85974" w14:textId="77777777" w:rsidR="000F3708" w:rsidRDefault="000F3708" w:rsidP="000F3708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80% En 6 cuotas mensuales iguales</w:t>
      </w:r>
    </w:p>
    <w:p w14:paraId="23A2BBAE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4179D0BF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25628980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0E325F1C" w14:textId="77777777" w:rsidR="00480BDE" w:rsidRDefault="00480BDE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0836B77A" w14:textId="3BFFD50E" w:rsidR="008925CC" w:rsidRPr="00FE4450" w:rsidRDefault="00480BDE" w:rsidP="00480BDE">
      <w:pPr>
        <w:pStyle w:val="Default"/>
        <w:ind w:left="720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OPCION #</w:t>
      </w:r>
      <w:r w:rsidR="000F3708"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8"/>
          <w:szCs w:val="28"/>
        </w:rPr>
        <w:t xml:space="preserve"> (LAVADO TRIMESTRAL)</w:t>
      </w:r>
      <w:r w:rsidR="008925CC"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05FAE1D1" w14:textId="1F027ED0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36297FCA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8E314A9" w14:textId="1F89E01B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="008925CC"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4E3740D6" w14:textId="3A374ABF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9EAE15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B26CDE" w14:textId="367FF838" w:rsidR="00FE4450" w:rsidRDefault="000F3708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4</w:t>
      </w:r>
      <w:r w:rsidR="00FE4450">
        <w:rPr>
          <w:color w:val="auto"/>
          <w:sz w:val="28"/>
          <w:szCs w:val="28"/>
        </w:rPr>
        <w:t xml:space="preserve">0% </w:t>
      </w:r>
      <w:r>
        <w:rPr>
          <w:color w:val="auto"/>
          <w:sz w:val="28"/>
          <w:szCs w:val="28"/>
        </w:rPr>
        <w:t>Una vez primer lavado ejecutado</w:t>
      </w:r>
    </w:p>
    <w:p w14:paraId="0FC8EFD7" w14:textId="77777777" w:rsidR="000F3708" w:rsidRDefault="000F3708" w:rsidP="000F3708">
      <w:pPr>
        <w:pStyle w:val="Default"/>
        <w:ind w:left="1440"/>
        <w:rPr>
          <w:color w:val="auto"/>
          <w:sz w:val="28"/>
          <w:szCs w:val="28"/>
        </w:rPr>
      </w:pPr>
    </w:p>
    <w:p w14:paraId="4E227278" w14:textId="77777777" w:rsidR="000F3708" w:rsidRDefault="000F3708" w:rsidP="000F3708">
      <w:pPr>
        <w:pStyle w:val="Default"/>
        <w:ind w:left="1440"/>
        <w:rPr>
          <w:color w:val="auto"/>
          <w:sz w:val="28"/>
          <w:szCs w:val="28"/>
        </w:rPr>
      </w:pPr>
    </w:p>
    <w:p w14:paraId="6709A9CD" w14:textId="3EA267B4" w:rsidR="000F3708" w:rsidRDefault="000F3708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40% Una vez finalizado segundo lavado completo</w:t>
      </w:r>
    </w:p>
    <w:p w14:paraId="1A0318C7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49CF346B" w14:textId="6F93829F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07EB80B2" w14:textId="77777777" w:rsidR="00480BDE" w:rsidRDefault="00480BDE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667DA05E" w14:textId="655BDDFC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74DA535E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34F75B82" w14:textId="77777777" w:rsidR="000F3708" w:rsidRDefault="000F3708" w:rsidP="00FE4450">
      <w:pPr>
        <w:pStyle w:val="Default"/>
        <w:rPr>
          <w:color w:val="auto"/>
          <w:sz w:val="28"/>
          <w:szCs w:val="28"/>
        </w:rPr>
      </w:pPr>
    </w:p>
    <w:p w14:paraId="58ACD60F" w14:textId="77777777" w:rsidR="000F3708" w:rsidRDefault="000F3708" w:rsidP="00FE4450">
      <w:pPr>
        <w:pStyle w:val="Default"/>
        <w:rPr>
          <w:color w:val="auto"/>
          <w:sz w:val="28"/>
          <w:szCs w:val="28"/>
        </w:rPr>
      </w:pPr>
    </w:p>
    <w:p w14:paraId="496CD9FF" w14:textId="373499CE" w:rsidR="008925CC" w:rsidRDefault="008925CC" w:rsidP="008925CC">
      <w:pPr>
        <w:pStyle w:val="Default"/>
        <w:ind w:left="720"/>
        <w:rPr>
          <w:color w:val="auto"/>
          <w:sz w:val="28"/>
          <w:szCs w:val="28"/>
        </w:rPr>
      </w:pPr>
    </w:p>
    <w:p w14:paraId="2678F14A" w14:textId="31572A1F" w:rsidR="008925CC" w:rsidRDefault="008925CC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0A9D6BEA" w14:textId="77777777" w:rsidR="000F3708" w:rsidRPr="00286B8D" w:rsidRDefault="000F3708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</w:p>
    <w:p w14:paraId="08CD7170" w14:textId="77777777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858916" w14:textId="77777777" w:rsidR="008925CC" w:rsidRDefault="008925CC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18FCCE32" w14:textId="77777777" w:rsidR="009A0412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39F8839" w14:textId="77777777" w:rsidR="009A0412" w:rsidRPr="00286B8D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B00D6F6" w14:textId="3FFE04F3" w:rsidR="008925CC" w:rsidRDefault="008925CC" w:rsidP="00FE445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Un lugar seguro y apropiado para guardar herramientas, equipos y materiales</w:t>
      </w:r>
    </w:p>
    <w:p w14:paraId="6554F4F2" w14:textId="77777777" w:rsidR="009A0412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712CC668" w14:textId="77777777" w:rsidR="009A0412" w:rsidRPr="00412BDB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  <w:u w:val="single"/>
        </w:rPr>
      </w:pPr>
    </w:p>
    <w:p w14:paraId="2A436938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53D7D10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544198C5" w:rsidR="00067C4E" w:rsidRPr="00412BDB" w:rsidRDefault="008925CC" w:rsidP="000F3708">
      <w:pPr>
        <w:pStyle w:val="Prrafodelista"/>
        <w:jc w:val="both"/>
        <w:rPr>
          <w:rFonts w:cs="Arial"/>
          <w:i/>
          <w:sz w:val="28"/>
          <w:szCs w:val="28"/>
          <w:u w:val="single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412BDB" w:rsidSect="00067C4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D3E7" w14:textId="77777777" w:rsidR="00536F80" w:rsidRDefault="00536F80" w:rsidP="00067C4E">
      <w:pPr>
        <w:spacing w:after="0" w:line="240" w:lineRule="auto"/>
      </w:pPr>
      <w:r>
        <w:separator/>
      </w:r>
    </w:p>
  </w:endnote>
  <w:endnote w:type="continuationSeparator" w:id="0">
    <w:p w14:paraId="0DA22E9F" w14:textId="77777777" w:rsidR="00536F80" w:rsidRDefault="00536F80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D212" w14:textId="77777777" w:rsidR="00536F80" w:rsidRDefault="00536F80" w:rsidP="00067C4E">
      <w:pPr>
        <w:spacing w:after="0" w:line="240" w:lineRule="auto"/>
      </w:pPr>
      <w:r>
        <w:separator/>
      </w:r>
    </w:p>
  </w:footnote>
  <w:footnote w:type="continuationSeparator" w:id="0">
    <w:p w14:paraId="0BA8D8A8" w14:textId="77777777" w:rsidR="00536F80" w:rsidRDefault="00536F80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4"/>
  </w:num>
  <w:num w:numId="2" w16cid:durableId="1931157034">
    <w:abstractNumId w:val="0"/>
  </w:num>
  <w:num w:numId="3" w16cid:durableId="1211066230">
    <w:abstractNumId w:val="5"/>
  </w:num>
  <w:num w:numId="4" w16cid:durableId="2063869108">
    <w:abstractNumId w:val="3"/>
  </w:num>
  <w:num w:numId="5" w16cid:durableId="2027753399">
    <w:abstractNumId w:val="1"/>
  </w:num>
  <w:num w:numId="6" w16cid:durableId="1014066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7366F"/>
    <w:rsid w:val="000C1954"/>
    <w:rsid w:val="000F3708"/>
    <w:rsid w:val="001261D9"/>
    <w:rsid w:val="0026327D"/>
    <w:rsid w:val="002800CC"/>
    <w:rsid w:val="00406773"/>
    <w:rsid w:val="00412BDB"/>
    <w:rsid w:val="00463CD9"/>
    <w:rsid w:val="00480BDE"/>
    <w:rsid w:val="00536F80"/>
    <w:rsid w:val="00715BB0"/>
    <w:rsid w:val="00762C9E"/>
    <w:rsid w:val="00813433"/>
    <w:rsid w:val="008604BC"/>
    <w:rsid w:val="008925CC"/>
    <w:rsid w:val="00894390"/>
    <w:rsid w:val="00927064"/>
    <w:rsid w:val="009843F6"/>
    <w:rsid w:val="009A0412"/>
    <w:rsid w:val="009A3B51"/>
    <w:rsid w:val="00A65B3C"/>
    <w:rsid w:val="00B113F4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9</TotalTime>
  <Pages>7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3</cp:revision>
  <cp:lastPrinted>2025-12-11T21:46:00Z</cp:lastPrinted>
  <dcterms:created xsi:type="dcterms:W3CDTF">2025-12-11T21:46:00Z</dcterms:created>
  <dcterms:modified xsi:type="dcterms:W3CDTF">2025-12-12T13:22:00Z</dcterms:modified>
</cp:coreProperties>
</file>
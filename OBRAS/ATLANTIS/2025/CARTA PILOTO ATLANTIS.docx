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AC24A" w14:textId="77777777" w:rsidR="00830D92" w:rsidRDefault="00830D92" w:rsidP="00E96DF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830D92"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:lang w:eastAsia="es-MX"/>
          <w14:ligatures w14:val="none"/>
        </w:rPr>
        <w:t>Formalización de valor ejecutado – Actividad piloto de mantenimiento</w:t>
      </w:r>
      <w:r w:rsidRPr="00830D92"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:lang w:eastAsia="es-MX"/>
          <w14:ligatures w14:val="none"/>
        </w:rPr>
        <w:t xml:space="preserve"> </w:t>
      </w:r>
    </w:p>
    <w:p w14:paraId="559710EF" w14:textId="1F3DB106" w:rsidR="00087BB4" w:rsidRPr="00E96DF5" w:rsidRDefault="00087BB4" w:rsidP="00E96DF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E96DF5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Proyecto Reparación y Mantenimiento – </w:t>
      </w:r>
      <w:r w:rsidR="00830D92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Edificio Atlantis</w:t>
      </w:r>
      <w:r w:rsidRPr="00E96DF5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br/>
      </w:r>
      <w:r w:rsidRPr="00E96DF5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Fecha:</w:t>
      </w:r>
      <w:r w:rsidRPr="00E96DF5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</w:t>
      </w:r>
      <w:r w:rsidR="00C33237" w:rsidRPr="00E96DF5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Diciembre</w:t>
      </w:r>
      <w:r w:rsidRPr="00E96DF5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2025</w:t>
      </w:r>
    </w:p>
    <w:p w14:paraId="1F718B73" w14:textId="77777777" w:rsidR="00087BB4" w:rsidRPr="00E96DF5" w:rsidRDefault="00D85A40" w:rsidP="00E96DF5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noProof/>
          <w:kern w:val="0"/>
          <w:lang w:eastAsia="es-MX"/>
        </w:rPr>
        <w:pict w14:anchorId="7731A192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6FBC78DA" w14:textId="77777777" w:rsidR="00830D92" w:rsidRPr="00830D92" w:rsidRDefault="00830D92" w:rsidP="00830D92">
      <w:pPr>
        <w:pStyle w:val="NormalWeb"/>
        <w:jc w:val="both"/>
        <w:rPr>
          <w:rFonts w:ascii="Century Gothic" w:hAnsi="Century Gothic"/>
        </w:rPr>
      </w:pPr>
      <w:r w:rsidRPr="00830D92">
        <w:rPr>
          <w:rFonts w:ascii="Century Gothic" w:hAnsi="Century Gothic"/>
        </w:rPr>
        <w:t>Respetados señores,</w:t>
      </w:r>
    </w:p>
    <w:p w14:paraId="2C753769" w14:textId="77777777" w:rsidR="00830D92" w:rsidRPr="00830D92" w:rsidRDefault="00830D92" w:rsidP="00830D92">
      <w:pPr>
        <w:pStyle w:val="NormalWeb"/>
        <w:jc w:val="both"/>
        <w:rPr>
          <w:rFonts w:ascii="Century Gothic" w:hAnsi="Century Gothic"/>
        </w:rPr>
      </w:pPr>
      <w:r w:rsidRPr="00830D92">
        <w:rPr>
          <w:rFonts w:ascii="Century Gothic" w:hAnsi="Century Gothic"/>
        </w:rPr>
        <w:t xml:space="preserve">Por medio de la presente, </w:t>
      </w:r>
      <w:r w:rsidRPr="00830D92">
        <w:rPr>
          <w:rStyle w:val="Textoennegrita"/>
          <w:rFonts w:ascii="Century Gothic" w:eastAsiaTheme="majorEastAsia" w:hAnsi="Century Gothic"/>
        </w:rPr>
        <w:t>FRESHOUSE S.A.S.</w:t>
      </w:r>
      <w:r w:rsidRPr="00830D92">
        <w:rPr>
          <w:rFonts w:ascii="Century Gothic" w:hAnsi="Century Gothic"/>
        </w:rPr>
        <w:t xml:space="preserve"> se permite dejar constancia del alcance y valor de la </w:t>
      </w:r>
      <w:r w:rsidRPr="00830D92">
        <w:rPr>
          <w:rStyle w:val="Textoennegrita"/>
          <w:rFonts w:ascii="Century Gothic" w:eastAsiaTheme="majorEastAsia" w:hAnsi="Century Gothic"/>
        </w:rPr>
        <w:t>actividad piloto de mantenimiento</w:t>
      </w:r>
      <w:r w:rsidRPr="00830D92">
        <w:rPr>
          <w:rFonts w:ascii="Century Gothic" w:hAnsi="Century Gothic"/>
        </w:rPr>
        <w:t xml:space="preserve"> ejecutada en el Edificio Atlantis, en el marco del proceso de evaluación de la solución propuesta para las terrazas y zonas con presencia de humedades.</w:t>
      </w:r>
    </w:p>
    <w:p w14:paraId="27DB867F" w14:textId="77777777" w:rsidR="00830D92" w:rsidRPr="00830D92" w:rsidRDefault="00830D92" w:rsidP="00830D92">
      <w:pPr>
        <w:pStyle w:val="NormalWeb"/>
        <w:jc w:val="both"/>
        <w:rPr>
          <w:rFonts w:ascii="Century Gothic" w:hAnsi="Century Gothic"/>
        </w:rPr>
      </w:pPr>
      <w:r w:rsidRPr="00830D92">
        <w:rPr>
          <w:rFonts w:ascii="Century Gothic" w:hAnsi="Century Gothic"/>
        </w:rPr>
        <w:t>En desarrollo de lo aprobado en el acta interna del conjunto y bajo el acompañamiento de la interventoría designada, se ejecutaron los trabajos correspondientes a dicha actividad piloto, con el fin de:</w:t>
      </w:r>
    </w:p>
    <w:p w14:paraId="2BC37753" w14:textId="77777777" w:rsidR="00830D92" w:rsidRPr="00830D92" w:rsidRDefault="00830D92" w:rsidP="00830D92">
      <w:pPr>
        <w:pStyle w:val="NormalWeb"/>
        <w:numPr>
          <w:ilvl w:val="0"/>
          <w:numId w:val="15"/>
        </w:numPr>
        <w:jc w:val="both"/>
        <w:rPr>
          <w:rFonts w:ascii="Century Gothic" w:hAnsi="Century Gothic"/>
        </w:rPr>
      </w:pPr>
      <w:r w:rsidRPr="00830D92">
        <w:rPr>
          <w:rFonts w:ascii="Century Gothic" w:hAnsi="Century Gothic"/>
        </w:rPr>
        <w:t>Verificar en sitio el desempeño de la solución técnica planteada,</w:t>
      </w:r>
    </w:p>
    <w:p w14:paraId="04C5860B" w14:textId="77777777" w:rsidR="00830D92" w:rsidRPr="00830D92" w:rsidRDefault="00830D92" w:rsidP="00830D92">
      <w:pPr>
        <w:pStyle w:val="NormalWeb"/>
        <w:numPr>
          <w:ilvl w:val="0"/>
          <w:numId w:val="15"/>
        </w:numPr>
        <w:jc w:val="both"/>
        <w:rPr>
          <w:rFonts w:ascii="Century Gothic" w:hAnsi="Century Gothic"/>
        </w:rPr>
      </w:pPr>
      <w:r w:rsidRPr="00830D92">
        <w:rPr>
          <w:rFonts w:ascii="Century Gothic" w:hAnsi="Century Gothic"/>
        </w:rPr>
        <w:t>Evaluar los resultados en términos de impermeabilidad y durabilidad,</w:t>
      </w:r>
    </w:p>
    <w:p w14:paraId="28B41423" w14:textId="77777777" w:rsidR="00830D92" w:rsidRPr="00830D92" w:rsidRDefault="00830D92" w:rsidP="00830D92">
      <w:pPr>
        <w:pStyle w:val="NormalWeb"/>
        <w:numPr>
          <w:ilvl w:val="0"/>
          <w:numId w:val="15"/>
        </w:numPr>
        <w:jc w:val="both"/>
        <w:rPr>
          <w:rFonts w:ascii="Century Gothic" w:hAnsi="Century Gothic"/>
        </w:rPr>
      </w:pPr>
      <w:r w:rsidRPr="00830D92">
        <w:rPr>
          <w:rFonts w:ascii="Century Gothic" w:hAnsi="Century Gothic"/>
        </w:rPr>
        <w:t>Generar insumos reales para la toma de decisiones sobre la intervención integral posterior.</w:t>
      </w:r>
    </w:p>
    <w:p w14:paraId="1F7548C6" w14:textId="77777777" w:rsidR="00830D92" w:rsidRDefault="00830D92" w:rsidP="00830D92">
      <w:pPr>
        <w:pStyle w:val="NormalWeb"/>
        <w:jc w:val="both"/>
        <w:rPr>
          <w:rFonts w:ascii="Century Gothic" w:hAnsi="Century Gothic"/>
        </w:rPr>
      </w:pPr>
      <w:r w:rsidRPr="00830D92">
        <w:rPr>
          <w:rFonts w:ascii="Century Gothic" w:hAnsi="Century Gothic"/>
        </w:rPr>
        <w:t xml:space="preserve">El valor total de los trabajos realizados en esta fase piloto asciende a la suma de </w:t>
      </w:r>
      <w:r w:rsidRPr="00830D92">
        <w:rPr>
          <w:rStyle w:val="Textoennegrita"/>
          <w:rFonts w:ascii="Century Gothic" w:eastAsiaTheme="majorEastAsia" w:hAnsi="Century Gothic"/>
        </w:rPr>
        <w:t>SETENTA Y CUATRO MILLONES OCHOCIENTOS SETENTA Y SIETE MIL OCHOCIENTOS SETENTA Y UN PESOS M/CTE ($74.877.871)</w:t>
      </w:r>
      <w:r w:rsidRPr="00830D92">
        <w:rPr>
          <w:rFonts w:ascii="Century Gothic" w:hAnsi="Century Gothic"/>
        </w:rPr>
        <w:t>, de acuerdo con el detalle económico e informes técnicos que reposan en poder de la administración, la interventoría y nuestra empresa.</w:t>
      </w:r>
    </w:p>
    <w:p w14:paraId="0ACE3ED3" w14:textId="77777777" w:rsidR="00830D92" w:rsidRDefault="00830D92" w:rsidP="00830D92">
      <w:pPr>
        <w:pStyle w:val="NormalWeb"/>
        <w:jc w:val="both"/>
        <w:rPr>
          <w:rFonts w:ascii="Century Gothic" w:hAnsi="Century Gothic"/>
        </w:rPr>
      </w:pPr>
    </w:p>
    <w:p w14:paraId="0E4EAFB6" w14:textId="77777777" w:rsidR="00830D92" w:rsidRPr="00830D92" w:rsidRDefault="00830D92" w:rsidP="00830D92">
      <w:pPr>
        <w:pStyle w:val="NormalWeb"/>
        <w:jc w:val="both"/>
        <w:rPr>
          <w:rFonts w:ascii="Century Gothic" w:hAnsi="Century Gothic"/>
        </w:rPr>
      </w:pPr>
    </w:p>
    <w:p w14:paraId="7175A766" w14:textId="77777777" w:rsidR="00830D92" w:rsidRPr="00830D92" w:rsidRDefault="00830D92" w:rsidP="00830D92">
      <w:pPr>
        <w:pStyle w:val="NormalWeb"/>
        <w:jc w:val="both"/>
        <w:rPr>
          <w:rFonts w:ascii="Century Gothic" w:hAnsi="Century Gothic"/>
        </w:rPr>
      </w:pPr>
      <w:r w:rsidRPr="00830D92">
        <w:rPr>
          <w:rFonts w:ascii="Century Gothic" w:hAnsi="Century Gothic"/>
        </w:rPr>
        <w:t xml:space="preserve">Con el fin de garantizar una adecuada </w:t>
      </w:r>
      <w:r w:rsidRPr="00830D92">
        <w:rPr>
          <w:rStyle w:val="Textoennegrita"/>
          <w:rFonts w:ascii="Century Gothic" w:eastAsiaTheme="majorEastAsia" w:hAnsi="Century Gothic"/>
        </w:rPr>
        <w:t>trazabilidad administrativa y contable</w:t>
      </w:r>
      <w:r w:rsidRPr="00830D92">
        <w:rPr>
          <w:rFonts w:ascii="Century Gothic" w:hAnsi="Century Gothic"/>
        </w:rPr>
        <w:t>, y que este valor quede claramente reconocido dentro de la gestión financiera del conjunto, agradecemos muy especialmente se sirvan:</w:t>
      </w:r>
    </w:p>
    <w:p w14:paraId="49A3DB3B" w14:textId="77777777" w:rsidR="00830D92" w:rsidRPr="00830D92" w:rsidRDefault="00830D92" w:rsidP="00830D92">
      <w:pPr>
        <w:pStyle w:val="NormalWeb"/>
        <w:numPr>
          <w:ilvl w:val="0"/>
          <w:numId w:val="16"/>
        </w:numPr>
        <w:jc w:val="both"/>
        <w:rPr>
          <w:rFonts w:ascii="Century Gothic" w:hAnsi="Century Gothic"/>
        </w:rPr>
      </w:pPr>
      <w:r w:rsidRPr="00830D92">
        <w:rPr>
          <w:rStyle w:val="Textoennegrita"/>
          <w:rFonts w:ascii="Century Gothic" w:eastAsiaTheme="majorEastAsia" w:hAnsi="Century Gothic"/>
        </w:rPr>
        <w:t>Ratificar por escrito la aceptación del valor antes indicado</w:t>
      </w:r>
      <w:r w:rsidRPr="00830D92">
        <w:rPr>
          <w:rFonts w:ascii="Century Gothic" w:hAnsi="Century Gothic"/>
        </w:rPr>
        <w:t>, y</w:t>
      </w:r>
    </w:p>
    <w:p w14:paraId="2E1E44EB" w14:textId="77777777" w:rsidR="00830D92" w:rsidRPr="00830D92" w:rsidRDefault="00830D92" w:rsidP="00830D92">
      <w:pPr>
        <w:pStyle w:val="NormalWeb"/>
        <w:numPr>
          <w:ilvl w:val="0"/>
          <w:numId w:val="16"/>
        </w:numPr>
        <w:jc w:val="both"/>
        <w:rPr>
          <w:rFonts w:ascii="Century Gothic" w:hAnsi="Century Gothic"/>
        </w:rPr>
      </w:pPr>
      <w:r w:rsidRPr="00830D92">
        <w:rPr>
          <w:rStyle w:val="Textoennegrita"/>
          <w:rFonts w:ascii="Century Gothic" w:eastAsiaTheme="majorEastAsia" w:hAnsi="Century Gothic"/>
        </w:rPr>
        <w:t>Confirmar la programación de pago correspondiente</w:t>
      </w:r>
      <w:r w:rsidRPr="00830D92">
        <w:rPr>
          <w:rFonts w:ascii="Century Gothic" w:hAnsi="Century Gothic"/>
        </w:rPr>
        <w:t xml:space="preserve"> a esta actividad piloto, para efectos de registro y planeación por parte de ambas partes.</w:t>
      </w:r>
    </w:p>
    <w:p w14:paraId="5A46C715" w14:textId="77777777" w:rsidR="00830D92" w:rsidRPr="00830D92" w:rsidRDefault="00830D92" w:rsidP="00830D92">
      <w:pPr>
        <w:pStyle w:val="NormalWeb"/>
        <w:jc w:val="both"/>
        <w:rPr>
          <w:rFonts w:ascii="Century Gothic" w:hAnsi="Century Gothic"/>
        </w:rPr>
      </w:pPr>
      <w:r w:rsidRPr="00830D92">
        <w:rPr>
          <w:rFonts w:ascii="Century Gothic" w:hAnsi="Century Gothic"/>
        </w:rPr>
        <w:t>Nuestro interés es que todos los trabajos ejecutados queden debidamente formalizados y documentados, de manera que exista total claridad hacia futuro sobre el alcance técnico, los resultados obtenidos y los compromisos económicos derivados de esta fase.</w:t>
      </w:r>
    </w:p>
    <w:p w14:paraId="6850570E" w14:textId="6AA43361" w:rsidR="00830D92" w:rsidRPr="00830D92" w:rsidRDefault="00830D92" w:rsidP="00830D92">
      <w:pPr>
        <w:pStyle w:val="NormalWeb"/>
        <w:jc w:val="both"/>
        <w:rPr>
          <w:rFonts w:ascii="Century Gothic" w:hAnsi="Century Gothic"/>
        </w:rPr>
      </w:pPr>
      <w:r w:rsidRPr="00830D92">
        <w:rPr>
          <w:rFonts w:ascii="Century Gothic" w:hAnsi="Century Gothic"/>
        </w:rPr>
        <w:t>Agradecemos la confianza depositada en FRESHOUSE S.A.S. y reiteramos nuestra disposición para cualquier aclaración adicional</w:t>
      </w:r>
      <w:r>
        <w:rPr>
          <w:rFonts w:ascii="Century Gothic" w:hAnsi="Century Gothic"/>
        </w:rPr>
        <w:t>.</w:t>
      </w:r>
    </w:p>
    <w:p w14:paraId="6D289989" w14:textId="77777777" w:rsidR="00830D92" w:rsidRPr="00830D92" w:rsidRDefault="00830D92" w:rsidP="00830D92">
      <w:pPr>
        <w:pStyle w:val="NormalWeb"/>
        <w:jc w:val="both"/>
        <w:rPr>
          <w:rFonts w:ascii="Century Gothic" w:hAnsi="Century Gothic"/>
        </w:rPr>
      </w:pPr>
      <w:r w:rsidRPr="00830D92">
        <w:rPr>
          <w:rFonts w:ascii="Century Gothic" w:hAnsi="Century Gothic"/>
        </w:rPr>
        <w:t>Cordialmente,</w:t>
      </w:r>
    </w:p>
    <w:p w14:paraId="3EF4BBC1" w14:textId="220A9823" w:rsidR="004C5F62" w:rsidRPr="00C33237" w:rsidRDefault="004C5F62" w:rsidP="00C3323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</w:rPr>
      </w:pPr>
      <w:r w:rsidRPr="00C33237">
        <w:rPr>
          <w:rFonts w:ascii="Century Gothic" w:hAnsi="Century Gothic"/>
          <w:noProof/>
          <w:lang w:eastAsia="es-CO"/>
        </w:rPr>
        <w:drawing>
          <wp:anchor distT="0" distB="0" distL="114300" distR="114300" simplePos="0" relativeHeight="251661312" behindDoc="0" locked="0" layoutInCell="1" allowOverlap="1" wp14:anchorId="352BDEFE" wp14:editId="0CA3335B">
            <wp:simplePos x="0" y="0"/>
            <wp:positionH relativeFrom="column">
              <wp:posOffset>-33622</wp:posOffset>
            </wp:positionH>
            <wp:positionV relativeFrom="paragraph">
              <wp:posOffset>53340</wp:posOffset>
            </wp:positionV>
            <wp:extent cx="2242185" cy="589915"/>
            <wp:effectExtent l="0" t="0" r="5715" b="0"/>
            <wp:wrapThrough wrapText="bothSides">
              <wp:wrapPolygon edited="0">
                <wp:start x="0" y="0"/>
                <wp:lineTo x="0" y="20926"/>
                <wp:lineTo x="21533" y="20926"/>
                <wp:lineTo x="21533" y="0"/>
                <wp:lineTo x="0" y="0"/>
              </wp:wrapPolygon>
            </wp:wrapThrough>
            <wp:docPr id="4" name="Imagen 3" descr="Un dibujo de un pizarrón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Un dibujo de un pizarrón blanco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8F8FC"/>
                        </a:clrFrom>
                        <a:clrTo>
                          <a:srgbClr val="F8F8FC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811E6C" w14:textId="4AA5F123" w:rsidR="004C5F62" w:rsidRPr="00C33237" w:rsidRDefault="004C5F62" w:rsidP="00C3323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</w:rPr>
      </w:pPr>
    </w:p>
    <w:p w14:paraId="1EF980BD" w14:textId="20DA25CB" w:rsidR="004C5F62" w:rsidRPr="00C33237" w:rsidRDefault="004C5F62" w:rsidP="00C3323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</w:rPr>
      </w:pPr>
    </w:p>
    <w:p w14:paraId="15739C31" w14:textId="6BCE73A2" w:rsidR="004C5F62" w:rsidRPr="00C33237" w:rsidRDefault="004C5F62" w:rsidP="00C33237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</w:rPr>
      </w:pPr>
    </w:p>
    <w:p w14:paraId="3F65112E" w14:textId="038A08DC" w:rsidR="00087BB4" w:rsidRPr="00C33237" w:rsidRDefault="00087BB4" w:rsidP="00C33237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b/>
          <w:i/>
          <w:iCs/>
        </w:rPr>
      </w:pPr>
      <w:r w:rsidRPr="00C33237">
        <w:rPr>
          <w:rFonts w:ascii="Century Gothic" w:hAnsi="Century Gothic" w:cs="Arial"/>
          <w:b/>
          <w:i/>
          <w:iCs/>
        </w:rPr>
        <w:t>RENSO MONTOYA</w:t>
      </w:r>
    </w:p>
    <w:p w14:paraId="2350F96A" w14:textId="3C521AB0" w:rsidR="00087BB4" w:rsidRPr="00C33237" w:rsidRDefault="00087BB4" w:rsidP="00C33237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Century Gothic" w:hAnsi="Century Gothic" w:cs="Arial"/>
          <w:i/>
          <w:iCs/>
        </w:rPr>
      </w:pPr>
      <w:r w:rsidRPr="00C33237">
        <w:rPr>
          <w:rFonts w:ascii="Century Gothic" w:hAnsi="Century Gothic" w:cs="Arial"/>
          <w:i/>
          <w:iCs/>
        </w:rPr>
        <w:t>GERENTE FRESH HOUSE</w:t>
      </w:r>
    </w:p>
    <w:p w14:paraId="66F902A4" w14:textId="55A09D7F" w:rsidR="00CD3347" w:rsidRPr="00C33237" w:rsidRDefault="00087BB4" w:rsidP="00C33237">
      <w:pPr>
        <w:pStyle w:val="Prrafodelista"/>
        <w:ind w:left="0"/>
        <w:jc w:val="both"/>
        <w:rPr>
          <w:rFonts w:ascii="Century Gothic" w:hAnsi="Century Gothic" w:cs="Arial"/>
          <w:i/>
          <w:iCs/>
        </w:rPr>
      </w:pPr>
      <w:r w:rsidRPr="00C33237">
        <w:rPr>
          <w:rFonts w:ascii="Century Gothic" w:hAnsi="Century Gothic" w:cs="Arial"/>
          <w:i/>
          <w:iCs/>
        </w:rPr>
        <w:t>3104617353</w:t>
      </w:r>
    </w:p>
    <w:sectPr w:rsidR="00CD3347" w:rsidRPr="00C33237" w:rsidSect="00067C4E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517CA" w14:textId="77777777" w:rsidR="00D85A40" w:rsidRDefault="00D85A40" w:rsidP="00067C4E">
      <w:pPr>
        <w:spacing w:after="0" w:line="240" w:lineRule="auto"/>
      </w:pPr>
      <w:r>
        <w:separator/>
      </w:r>
    </w:p>
  </w:endnote>
  <w:endnote w:type="continuationSeparator" w:id="0">
    <w:p w14:paraId="7216C60F" w14:textId="77777777" w:rsidR="00D85A40" w:rsidRDefault="00D85A40" w:rsidP="00067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ABB2E" w14:textId="77777777" w:rsidR="00067C4E" w:rsidRDefault="00067C4E">
    <w:pPr>
      <w:pStyle w:val="Piedepgina"/>
    </w:pPr>
  </w:p>
  <w:p w14:paraId="5C5B91FA" w14:textId="77777777" w:rsidR="00067C4E" w:rsidRDefault="00067C4E">
    <w:pPr>
      <w:pStyle w:val="Piedepgina"/>
    </w:pPr>
  </w:p>
  <w:p w14:paraId="3FFBFB7D" w14:textId="77777777" w:rsidR="00067C4E" w:rsidRDefault="00067C4E">
    <w:pPr>
      <w:pStyle w:val="Piedepgina"/>
    </w:pPr>
  </w:p>
  <w:p w14:paraId="40EBB1D1" w14:textId="77777777" w:rsidR="00067C4E" w:rsidRDefault="00067C4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297145E" wp14:editId="38F527DA">
              <wp:simplePos x="0" y="0"/>
              <wp:positionH relativeFrom="column">
                <wp:posOffset>-1092200</wp:posOffset>
              </wp:positionH>
              <wp:positionV relativeFrom="paragraph">
                <wp:posOffset>-1492101</wp:posOffset>
              </wp:positionV>
              <wp:extent cx="7823189" cy="2750676"/>
              <wp:effectExtent l="0" t="0" r="635" b="0"/>
              <wp:wrapNone/>
              <wp:docPr id="225049042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 flipV="1">
                        <a:off x="0" y="0"/>
                        <a:ext cx="7823189" cy="2750676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7769597" y="2691249"/>
                            </a:moveTo>
                            <a:lnTo>
                              <a:pt x="0" y="2691249"/>
                            </a:lnTo>
                            <a:lnTo>
                              <a:pt x="0" y="0"/>
                            </a:lnTo>
                            <a:lnTo>
                              <a:pt x="7769597" y="0"/>
                            </a:lnTo>
                            <a:lnTo>
                              <a:pt x="7769597" y="2691249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12160CD" id="Freeform 3" o:spid="_x0000_s1026" style="position:absolute;margin-left:-86pt;margin-top:-117.5pt;width:616pt;height:216.6pt;rotation:180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" path="m7769597,2691249l,2691249,,,7769597,r,2691249xe" stroked="f">
              <v:fill r:id="rId3" o:title="" recolor="t" rotate="t" type="tile"/>
              <v:path arrowok="t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0EC12" w14:textId="77777777" w:rsidR="00067C4E" w:rsidRDefault="00067C4E">
    <w:pPr>
      <w:pStyle w:val="Piedepgina"/>
    </w:pPr>
  </w:p>
  <w:p w14:paraId="505D5125" w14:textId="77777777" w:rsidR="00067C4E" w:rsidRDefault="00067C4E">
    <w:pPr>
      <w:pStyle w:val="Piedepgina"/>
    </w:pPr>
  </w:p>
  <w:p w14:paraId="26FED3C8" w14:textId="77777777" w:rsidR="00067C4E" w:rsidRDefault="00067C4E">
    <w:pPr>
      <w:pStyle w:val="Piedepgina"/>
    </w:pPr>
  </w:p>
  <w:p w14:paraId="190F633F" w14:textId="77777777" w:rsidR="00067C4E" w:rsidRDefault="00067C4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6CCA8B62" wp14:editId="315212EF">
              <wp:simplePos x="0" y="0"/>
              <wp:positionH relativeFrom="column">
                <wp:posOffset>-1098064</wp:posOffset>
              </wp:positionH>
              <wp:positionV relativeFrom="page">
                <wp:posOffset>7888941</wp:posOffset>
              </wp:positionV>
              <wp:extent cx="7822565" cy="2750185"/>
              <wp:effectExtent l="0" t="0" r="635" b="0"/>
              <wp:wrapNone/>
              <wp:docPr id="1507270594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 flipV="1">
                        <a:off x="0" y="0"/>
                        <a:ext cx="7822565" cy="27501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7769597" y="2691249"/>
                            </a:moveTo>
                            <a:lnTo>
                              <a:pt x="0" y="2691249"/>
                            </a:lnTo>
                            <a:lnTo>
                              <a:pt x="0" y="0"/>
                            </a:lnTo>
                            <a:lnTo>
                              <a:pt x="7769597" y="0"/>
                            </a:lnTo>
                            <a:lnTo>
                              <a:pt x="7769597" y="2691249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FBF1B02" id="Freeform 3" o:spid="_x0000_s1026" style="position:absolute;margin-left:-86.45pt;margin-top:621.2pt;width:615.95pt;height:216.55pt;rotation:180;flip:x y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" path="m7769597,2691249l,2691249,,,7769597,r,2691249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212BA" w14:textId="77777777" w:rsidR="00D85A40" w:rsidRDefault="00D85A40" w:rsidP="00067C4E">
      <w:pPr>
        <w:spacing w:after="0" w:line="240" w:lineRule="auto"/>
      </w:pPr>
      <w:r>
        <w:separator/>
      </w:r>
    </w:p>
  </w:footnote>
  <w:footnote w:type="continuationSeparator" w:id="0">
    <w:p w14:paraId="5BC3600C" w14:textId="77777777" w:rsidR="00D85A40" w:rsidRDefault="00D85A40" w:rsidP="00067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374F1" w14:textId="77777777" w:rsidR="00067C4E" w:rsidRDefault="00067C4E" w:rsidP="00067C4E">
    <w:pPr>
      <w:pStyle w:val="Encabezado"/>
    </w:pPr>
  </w:p>
  <w:p w14:paraId="667A14CB" w14:textId="77777777" w:rsidR="00067C4E" w:rsidRDefault="00067C4E" w:rsidP="00067C4E">
    <w:pPr>
      <w:pStyle w:val="Encabezado"/>
    </w:pPr>
  </w:p>
  <w:p w14:paraId="747CA861" w14:textId="77777777" w:rsidR="00067C4E" w:rsidRDefault="00067C4E" w:rsidP="00067C4E">
    <w:pPr>
      <w:pStyle w:val="Encabezado"/>
    </w:pPr>
  </w:p>
  <w:p w14:paraId="6D547C02" w14:textId="77777777" w:rsidR="00067C4E" w:rsidRDefault="00067C4E" w:rsidP="00067C4E">
    <w:pPr>
      <w:pStyle w:val="Encabezado"/>
    </w:pPr>
  </w:p>
  <w:p w14:paraId="5D2652C9" w14:textId="77777777" w:rsidR="00067C4E" w:rsidRDefault="00067C4E" w:rsidP="00067C4E">
    <w:pPr>
      <w:pStyle w:val="Encabezado"/>
    </w:pPr>
  </w:p>
  <w:p w14:paraId="2242BED1" w14:textId="77777777" w:rsidR="00067C4E" w:rsidRDefault="00067C4E" w:rsidP="00067C4E">
    <w:pPr>
      <w:pStyle w:val="Encabezado"/>
    </w:pPr>
  </w:p>
  <w:p w14:paraId="1283177E" w14:textId="77777777" w:rsidR="00067C4E" w:rsidRDefault="00067C4E" w:rsidP="00067C4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E89C6DC" wp14:editId="5F7579F0">
              <wp:simplePos x="0" y="0"/>
              <wp:positionH relativeFrom="column">
                <wp:posOffset>-1098064</wp:posOffset>
              </wp:positionH>
              <wp:positionV relativeFrom="page">
                <wp:posOffset>-573741</wp:posOffset>
              </wp:positionV>
              <wp:extent cx="7823200" cy="2752725"/>
              <wp:effectExtent l="0" t="0" r="0" b="0"/>
              <wp:wrapNone/>
              <wp:docPr id="1328536230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823200" cy="2752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0" y="0"/>
                            </a:moveTo>
                            <a:lnTo>
                              <a:pt x="7769597" y="0"/>
                            </a:lnTo>
                            <a:lnTo>
                              <a:pt x="7769597" y="2691248"/>
                            </a:lnTo>
                            <a:lnTo>
                              <a:pt x="0" y="269124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4D3C00BF" id="Freeform 2" o:spid="_x0000_s1026" style="position:absolute;margin-left:-86.45pt;margin-top:-45.2pt;width:616pt;height:216.75pt;rotation:180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9MVWv6hS9fVXjqZz7366eEetT9mIAAECBAgQIECAAAECPSAwtz/190A3dZEAgVkuMDxU&#13;&#10;7bnsvNZTZVFUs7yrukeAAAECBAhMskD8NvHcJB/C7gk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" path="m,l7769597,r,2691248l,2691248,,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B2206" w14:textId="77777777" w:rsidR="00067C4E" w:rsidRDefault="00067C4E" w:rsidP="00067C4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30069789" wp14:editId="5CC1E2CB">
              <wp:simplePos x="0" y="0"/>
              <wp:positionH relativeFrom="column">
                <wp:posOffset>-1098064</wp:posOffset>
              </wp:positionH>
              <wp:positionV relativeFrom="page">
                <wp:posOffset>-573741</wp:posOffset>
              </wp:positionV>
              <wp:extent cx="7823200" cy="2752725"/>
              <wp:effectExtent l="0" t="0" r="0" b="0"/>
              <wp:wrapNone/>
              <wp:docPr id="292650953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823200" cy="2752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0" y="0"/>
                            </a:moveTo>
                            <a:lnTo>
                              <a:pt x="7769597" y="0"/>
                            </a:lnTo>
                            <a:lnTo>
                              <a:pt x="7769597" y="2691248"/>
                            </a:lnTo>
                            <a:lnTo>
                              <a:pt x="0" y="269124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F3584D7" id="Freeform 2" o:spid="_x0000_s1026" style="position:absolute;margin-left:-86.45pt;margin-top:-45.2pt;width:616pt;height:216.75pt;rotation:180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9MVWv6hS9fVXjqZz7366eEetT9mIAAECBAgQIECAAAECPSAwtz/190A3dZEAgVkuMDxU&#13;&#10;7bnsvNZTZVFUs7yrukeAAAECBAhMskD8NvHcJB/C7gk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" path="m,l7769597,r,2691248l,2691248,,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  <w:p w14:paraId="6184FEF8" w14:textId="77777777" w:rsidR="00067C4E" w:rsidRDefault="00067C4E" w:rsidP="00067C4E">
    <w:pPr>
      <w:pStyle w:val="Encabezado"/>
    </w:pPr>
  </w:p>
  <w:p w14:paraId="4636522D" w14:textId="77777777" w:rsidR="00067C4E" w:rsidRDefault="00067C4E" w:rsidP="00067C4E">
    <w:pPr>
      <w:pStyle w:val="Encabezado"/>
    </w:pPr>
  </w:p>
  <w:p w14:paraId="2CFB5946" w14:textId="77777777" w:rsidR="00067C4E" w:rsidRDefault="00067C4E" w:rsidP="00067C4E">
    <w:pPr>
      <w:pStyle w:val="Encabezado"/>
    </w:pPr>
    <w:r w:rsidRPr="00D05F0E">
      <w:rPr>
        <w:rFonts w:ascii="Century Gothic" w:hAnsi="Century Gothic"/>
        <w:noProof/>
      </w:rPr>
      <w:drawing>
        <wp:anchor distT="0" distB="0" distL="114300" distR="114300" simplePos="0" relativeHeight="251666432" behindDoc="1" locked="0" layoutInCell="1" allowOverlap="1" wp14:anchorId="22D126B2" wp14:editId="4CC64179">
          <wp:simplePos x="0" y="0"/>
          <wp:positionH relativeFrom="column">
            <wp:posOffset>3133090</wp:posOffset>
          </wp:positionH>
          <wp:positionV relativeFrom="page">
            <wp:posOffset>1208405</wp:posOffset>
          </wp:positionV>
          <wp:extent cx="2440305" cy="970280"/>
          <wp:effectExtent l="0" t="0" r="0" b="0"/>
          <wp:wrapNone/>
          <wp:docPr id="142616840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122869" name="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0305" cy="970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9C8C80" w14:textId="77777777" w:rsidR="00067C4E" w:rsidRDefault="00067C4E" w:rsidP="00067C4E">
    <w:pPr>
      <w:pStyle w:val="Encabezado"/>
    </w:pPr>
  </w:p>
  <w:p w14:paraId="2DC6DB93" w14:textId="77777777" w:rsidR="00067C4E" w:rsidRDefault="00067C4E" w:rsidP="00067C4E">
    <w:pPr>
      <w:pStyle w:val="Encabezado"/>
    </w:pPr>
  </w:p>
  <w:p w14:paraId="40E25E69" w14:textId="77777777" w:rsidR="00067C4E" w:rsidRDefault="00067C4E" w:rsidP="00067C4E">
    <w:pPr>
      <w:pStyle w:val="Encabezado"/>
    </w:pPr>
  </w:p>
  <w:p w14:paraId="474CAAFA" w14:textId="77777777" w:rsidR="00067C4E" w:rsidRDefault="00067C4E" w:rsidP="00067C4E">
    <w:pPr>
      <w:pStyle w:val="Encabezado"/>
    </w:pPr>
  </w:p>
  <w:p w14:paraId="63480193" w14:textId="77777777" w:rsidR="00067C4E" w:rsidRDefault="00067C4E" w:rsidP="00067C4E">
    <w:pPr>
      <w:pStyle w:val="Encabezado"/>
    </w:pPr>
  </w:p>
  <w:p w14:paraId="5C714C8D" w14:textId="77777777" w:rsidR="00067C4E" w:rsidRDefault="00067C4E" w:rsidP="00067C4E">
    <w:pPr>
      <w:pStyle w:val="Encabezado"/>
    </w:pPr>
  </w:p>
  <w:p w14:paraId="67BD5DD3" w14:textId="77777777" w:rsidR="00067C4E" w:rsidRDefault="00067C4E" w:rsidP="00087BB4">
    <w:pPr>
      <w:pStyle w:val="Encabezado"/>
    </w:pPr>
  </w:p>
  <w:p w14:paraId="66C56442" w14:textId="77777777" w:rsidR="00067C4E" w:rsidRDefault="00067C4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6754"/>
    <w:multiLevelType w:val="multilevel"/>
    <w:tmpl w:val="7764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5045A"/>
    <w:multiLevelType w:val="hybridMultilevel"/>
    <w:tmpl w:val="C9369E1C"/>
    <w:lvl w:ilvl="0" w:tplc="3CEC87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E3879"/>
    <w:multiLevelType w:val="multilevel"/>
    <w:tmpl w:val="6180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25890"/>
    <w:multiLevelType w:val="multilevel"/>
    <w:tmpl w:val="9724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33059"/>
    <w:multiLevelType w:val="multilevel"/>
    <w:tmpl w:val="15EC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FC0841"/>
    <w:multiLevelType w:val="multilevel"/>
    <w:tmpl w:val="8F36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B11D5"/>
    <w:multiLevelType w:val="multilevel"/>
    <w:tmpl w:val="8C14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A83381"/>
    <w:multiLevelType w:val="multilevel"/>
    <w:tmpl w:val="3EC6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E472B1"/>
    <w:multiLevelType w:val="hybridMultilevel"/>
    <w:tmpl w:val="DE669A7E"/>
    <w:lvl w:ilvl="0" w:tplc="A552B4BA">
      <w:start w:val="310"/>
      <w:numFmt w:val="bullet"/>
      <w:lvlText w:val="-"/>
      <w:lvlJc w:val="left"/>
      <w:pPr>
        <w:ind w:left="432" w:hanging="360"/>
      </w:pPr>
      <w:rPr>
        <w:rFonts w:ascii="Arial" w:eastAsiaTheme="minorHAnsi" w:hAnsi="Arial" w:cs="Arial" w:hint="default"/>
        <w:color w:val="000000"/>
      </w:rPr>
    </w:lvl>
    <w:lvl w:ilvl="1" w:tplc="240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9" w15:restartNumberingAfterBreak="0">
    <w:nsid w:val="4F727DDD"/>
    <w:multiLevelType w:val="multilevel"/>
    <w:tmpl w:val="A1362F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0" w15:restartNumberingAfterBreak="0">
    <w:nsid w:val="50906544"/>
    <w:multiLevelType w:val="multilevel"/>
    <w:tmpl w:val="49CC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6E1193"/>
    <w:multiLevelType w:val="multilevel"/>
    <w:tmpl w:val="CF28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9A4515"/>
    <w:multiLevelType w:val="multilevel"/>
    <w:tmpl w:val="F53827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4" w:hanging="40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3" w15:restartNumberingAfterBreak="0">
    <w:nsid w:val="70D27294"/>
    <w:multiLevelType w:val="multilevel"/>
    <w:tmpl w:val="B5E0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615BDE"/>
    <w:multiLevelType w:val="multilevel"/>
    <w:tmpl w:val="33A6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507448"/>
    <w:multiLevelType w:val="hybridMultilevel"/>
    <w:tmpl w:val="82962D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435457">
    <w:abstractNumId w:val="8"/>
  </w:num>
  <w:num w:numId="2" w16cid:durableId="1931157034">
    <w:abstractNumId w:val="1"/>
  </w:num>
  <w:num w:numId="3" w16cid:durableId="1211066230">
    <w:abstractNumId w:val="12"/>
  </w:num>
  <w:num w:numId="4" w16cid:durableId="1554347511">
    <w:abstractNumId w:val="9"/>
  </w:num>
  <w:num w:numId="5" w16cid:durableId="1784113358">
    <w:abstractNumId w:val="15"/>
  </w:num>
  <w:num w:numId="6" w16cid:durableId="1782724983">
    <w:abstractNumId w:val="2"/>
  </w:num>
  <w:num w:numId="7" w16cid:durableId="284388811">
    <w:abstractNumId w:val="4"/>
  </w:num>
  <w:num w:numId="8" w16cid:durableId="1612589403">
    <w:abstractNumId w:val="6"/>
  </w:num>
  <w:num w:numId="9" w16cid:durableId="770245851">
    <w:abstractNumId w:val="5"/>
  </w:num>
  <w:num w:numId="10" w16cid:durableId="278953160">
    <w:abstractNumId w:val="14"/>
  </w:num>
  <w:num w:numId="11" w16cid:durableId="1926722447">
    <w:abstractNumId w:val="11"/>
  </w:num>
  <w:num w:numId="12" w16cid:durableId="2006516336">
    <w:abstractNumId w:val="0"/>
  </w:num>
  <w:num w:numId="13" w16cid:durableId="816995085">
    <w:abstractNumId w:val="3"/>
  </w:num>
  <w:num w:numId="14" w16cid:durableId="307976921">
    <w:abstractNumId w:val="7"/>
  </w:num>
  <w:num w:numId="15" w16cid:durableId="736710392">
    <w:abstractNumId w:val="13"/>
  </w:num>
  <w:num w:numId="16" w16cid:durableId="12703522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5CC"/>
    <w:rsid w:val="000377C9"/>
    <w:rsid w:val="00067C4E"/>
    <w:rsid w:val="00087BB4"/>
    <w:rsid w:val="0026327D"/>
    <w:rsid w:val="00406773"/>
    <w:rsid w:val="004456D7"/>
    <w:rsid w:val="00463CD9"/>
    <w:rsid w:val="004C2025"/>
    <w:rsid w:val="004C5F62"/>
    <w:rsid w:val="00715BB0"/>
    <w:rsid w:val="00762C9E"/>
    <w:rsid w:val="00830D92"/>
    <w:rsid w:val="008827A0"/>
    <w:rsid w:val="008925CC"/>
    <w:rsid w:val="00927064"/>
    <w:rsid w:val="009843F6"/>
    <w:rsid w:val="00B113F4"/>
    <w:rsid w:val="00B320FB"/>
    <w:rsid w:val="00C23AAA"/>
    <w:rsid w:val="00C33237"/>
    <w:rsid w:val="00CD3347"/>
    <w:rsid w:val="00D83CCC"/>
    <w:rsid w:val="00D85A40"/>
    <w:rsid w:val="00D9647B"/>
    <w:rsid w:val="00E96DF5"/>
    <w:rsid w:val="00F84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4C6328"/>
  <w15:chartTrackingRefBased/>
  <w15:docId w15:val="{8F7E8CEE-BF34-8F42-A30A-308BF4196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7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7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67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7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7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7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7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7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7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7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7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67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7C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7C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7C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7C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7C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7C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7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7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7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7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7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7C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7C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7C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7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7C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7C4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67C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7C4E"/>
  </w:style>
  <w:style w:type="paragraph" w:styleId="Piedepgina">
    <w:name w:val="footer"/>
    <w:basedOn w:val="Normal"/>
    <w:link w:val="PiedepginaCar"/>
    <w:uiPriority w:val="99"/>
    <w:unhideWhenUsed/>
    <w:rsid w:val="00067C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7C4E"/>
  </w:style>
  <w:style w:type="character" w:customStyle="1" w:styleId="wdyuqq">
    <w:name w:val="wdyuqq"/>
    <w:basedOn w:val="Fuentedeprrafopredeter"/>
    <w:rsid w:val="008925CC"/>
  </w:style>
  <w:style w:type="paragraph" w:customStyle="1" w:styleId="Default">
    <w:name w:val="Default"/>
    <w:rsid w:val="008925C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332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citation-62">
    <w:name w:val="citation-62"/>
    <w:basedOn w:val="Fuentedeprrafopredeter"/>
    <w:rsid w:val="00C33237"/>
  </w:style>
  <w:style w:type="character" w:customStyle="1" w:styleId="citation-61">
    <w:name w:val="citation-61"/>
    <w:basedOn w:val="Fuentedeprrafopredeter"/>
    <w:rsid w:val="00C33237"/>
  </w:style>
  <w:style w:type="character" w:styleId="Textoennegrita">
    <w:name w:val="Strong"/>
    <w:basedOn w:val="Fuentedeprrafopredeter"/>
    <w:uiPriority w:val="22"/>
    <w:qFormat/>
    <w:rsid w:val="00E96D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dresmontoyaosorio/Library/Group%20Containers/UBF8T346G9.Office/User%20Content.localized/Templates.localized/FORMATO%20ESTANDAR%20FRESHOUS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FORMATO ESTANDAR FRESHOUSE.dotx</Template>
  <TotalTime>2</TotalTime>
  <Pages>2</Pages>
  <Words>318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Montoya osorio</dc:creator>
  <cp:keywords/>
  <dc:description/>
  <cp:lastModifiedBy>Renso Montoya Upegui</cp:lastModifiedBy>
  <cp:revision>2</cp:revision>
  <cp:lastPrinted>2025-12-04T21:17:00Z</cp:lastPrinted>
  <dcterms:created xsi:type="dcterms:W3CDTF">2025-12-05T22:08:00Z</dcterms:created>
  <dcterms:modified xsi:type="dcterms:W3CDTF">2025-12-05T22:08:00Z</dcterms:modified>
</cp:coreProperties>
</file>
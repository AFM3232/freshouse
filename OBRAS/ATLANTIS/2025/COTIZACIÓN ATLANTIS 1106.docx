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E4FA" w14:textId="7884483D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>Armenia,</w:t>
      </w:r>
      <w:r w:rsidR="00FE4450">
        <w:rPr>
          <w:b/>
          <w:bCs/>
        </w:rPr>
        <w:t xml:space="preserve"> </w:t>
      </w:r>
      <w:r w:rsidR="002050B4">
        <w:rPr>
          <w:b/>
          <w:bCs/>
        </w:rPr>
        <w:t>2</w:t>
      </w:r>
      <w:r w:rsidR="00243C44">
        <w:rPr>
          <w:b/>
          <w:bCs/>
        </w:rPr>
        <w:t>2</w:t>
      </w:r>
      <w:r w:rsidRPr="008925CC">
        <w:rPr>
          <w:b/>
          <w:bCs/>
        </w:rPr>
        <w:t xml:space="preserve"> de </w:t>
      </w:r>
      <w:r w:rsidR="00243C44">
        <w:rPr>
          <w:b/>
          <w:bCs/>
        </w:rPr>
        <w:t>noviembre</w:t>
      </w:r>
      <w:r w:rsidRPr="008925CC">
        <w:rPr>
          <w:b/>
          <w:bCs/>
        </w:rPr>
        <w:t xml:space="preserve"> 2025</w:t>
      </w:r>
    </w:p>
    <w:p w14:paraId="450E531E" w14:textId="77777777" w:rsidR="00243C44" w:rsidRDefault="00243C44" w:rsidP="008925CC">
      <w:pPr>
        <w:rPr>
          <w:b/>
          <w:bCs/>
        </w:rPr>
      </w:pPr>
      <w:r>
        <w:rPr>
          <w:b/>
          <w:bCs/>
        </w:rPr>
        <w:t>Edificio Atlantis</w:t>
      </w:r>
    </w:p>
    <w:p w14:paraId="1ECAD719" w14:textId="2E994261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>Att: Administra</w:t>
      </w:r>
      <w:r w:rsidR="00243C44">
        <w:rPr>
          <w:b/>
          <w:bCs/>
        </w:rPr>
        <w:t>ción</w:t>
      </w:r>
    </w:p>
    <w:p w14:paraId="37A69CE4" w14:textId="77777777" w:rsidR="008925CC" w:rsidRDefault="008925CC" w:rsidP="008925CC"/>
    <w:p w14:paraId="0DDD9EC3" w14:textId="0B7A9B92" w:rsidR="008925CC" w:rsidRPr="008925CC" w:rsidRDefault="008925CC" w:rsidP="008925CC">
      <w:pPr>
        <w:jc w:val="both"/>
        <w:rPr>
          <w:b/>
          <w:bCs/>
        </w:rPr>
      </w:pPr>
      <w:r>
        <w:t xml:space="preserve">Con más de </w:t>
      </w:r>
      <w:r w:rsidRPr="008925CC">
        <w:rPr>
          <w:b/>
          <w:bCs/>
        </w:rPr>
        <w:t>8 años de experiencia y más de 300,000 metros cuadrados pintados</w:t>
      </w:r>
      <w:r>
        <w:t xml:space="preserve">, </w:t>
      </w:r>
      <w:r w:rsidRPr="008925CC">
        <w:rPr>
          <w:b/>
          <w:bCs/>
        </w:rPr>
        <w:t>Freshouse S.A.S</w:t>
      </w:r>
      <w:r>
        <w:t xml:space="preserve"> se ha posicionado como una empresa líder en el sector del mantenimiento de obra blanca en el Quindío. </w:t>
      </w:r>
      <w:r w:rsidRPr="008925CC">
        <w:rPr>
          <w:b/>
          <w:bCs/>
        </w:rPr>
        <w:t>Reconocida y recomendada por marcas de renombre como Pintuco y Sika</w:t>
      </w:r>
      <w:r>
        <w:t xml:space="preserve"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Freshouse S.A.S para embellecer y proteger tus espacios, y </w:t>
      </w:r>
      <w:r w:rsidRPr="008925CC">
        <w:rPr>
          <w:b/>
          <w:bCs/>
        </w:rPr>
        <w:t>descubre por qué somos la elección preferida en el Quindío.</w:t>
      </w:r>
    </w:p>
    <w:p w14:paraId="59FBA2C7" w14:textId="61D9D4DC" w:rsidR="00B113F4" w:rsidRPr="008925CC" w:rsidRDefault="00B113F4"/>
    <w:p w14:paraId="25A09DE3" w14:textId="77777777" w:rsidR="00067C4E" w:rsidRPr="008925CC" w:rsidRDefault="00067C4E"/>
    <w:p w14:paraId="1DD5CF08" w14:textId="77777777" w:rsidR="00067C4E" w:rsidRPr="008925CC" w:rsidRDefault="00067C4E"/>
    <w:p w14:paraId="016F3492" w14:textId="77777777" w:rsidR="008925CC" w:rsidRPr="00D05F0E" w:rsidRDefault="008925CC" w:rsidP="008925CC">
      <w:pPr>
        <w:jc w:val="both"/>
        <w:rPr>
          <w:rStyle w:val="wdyuqq"/>
          <w:rFonts w:cs="Arial"/>
          <w:b/>
          <w:bCs/>
          <w:color w:val="000000"/>
          <w:sz w:val="28"/>
          <w:szCs w:val="28"/>
        </w:rPr>
      </w:pPr>
      <w:r w:rsidRPr="00D05F0E">
        <w:rPr>
          <w:rStyle w:val="wdyuqq"/>
          <w:rFonts w:cs="Arial"/>
          <w:b/>
          <w:bCs/>
          <w:color w:val="000000"/>
          <w:sz w:val="28"/>
          <w:szCs w:val="28"/>
        </w:rPr>
        <w:lastRenderedPageBreak/>
        <w:t>¿Qué ofrecemos?</w:t>
      </w:r>
    </w:p>
    <w:p w14:paraId="22407FB6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Realizamos un verdadero análisis al momento de cotizar y brindamos una solución real no solo a los problemas sino a los generadores de estos.</w:t>
      </w:r>
    </w:p>
    <w:p w14:paraId="1F702537" w14:textId="77777777" w:rsidR="008925CC" w:rsidRPr="00D05F0E" w:rsidRDefault="008925CC" w:rsidP="008925CC">
      <w:pPr>
        <w:pStyle w:val="Prrafodelista"/>
        <w:spacing w:after="80" w:line="240" w:lineRule="auto"/>
        <w:ind w:left="431"/>
        <w:jc w:val="both"/>
        <w:rPr>
          <w:rFonts w:cs="Arial"/>
          <w:sz w:val="28"/>
          <w:szCs w:val="28"/>
        </w:rPr>
      </w:pPr>
    </w:p>
    <w:p w14:paraId="2C506185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la más alta tecnología al momento de trabajar con rodillos especializados para las superficies a trabajar, equipos de altura de la más alta gama en seguridad, equipos especializados como Airless e hidrolavadora de alta gama para asegurar los acabados, tomas e informes con dron, etc.</w:t>
      </w:r>
    </w:p>
    <w:p w14:paraId="22BA05CB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57D101A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Brindamos un acompañamiento durante la obra, somos parte de tu equipo.</w:t>
      </w:r>
    </w:p>
    <w:p w14:paraId="39DFA55A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3D73F24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los productos de la manera adecuada para asegurar resultados impecables.</w:t>
      </w:r>
    </w:p>
    <w:p w14:paraId="039E32EE" w14:textId="77777777" w:rsidR="008925CC" w:rsidRPr="00D05F0E" w:rsidRDefault="008925CC" w:rsidP="008925CC">
      <w:pPr>
        <w:pStyle w:val="Prrafodelista"/>
        <w:rPr>
          <w:rFonts w:cs="Arial"/>
          <w:sz w:val="28"/>
          <w:szCs w:val="28"/>
        </w:rPr>
      </w:pPr>
    </w:p>
    <w:p w14:paraId="671488AF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b/>
          <w:bCs/>
          <w:sz w:val="28"/>
          <w:szCs w:val="28"/>
        </w:rPr>
      </w:pPr>
      <w:r w:rsidRPr="00D05F0E">
        <w:rPr>
          <w:rFonts w:cs="Arial"/>
          <w:b/>
          <w:bCs/>
          <w:sz w:val="28"/>
          <w:szCs w:val="28"/>
        </w:rPr>
        <w:t>Realizamos contratación directa</w:t>
      </w:r>
    </w:p>
    <w:p w14:paraId="19CC9292" w14:textId="77777777" w:rsidR="008925CC" w:rsidRPr="00D05F0E" w:rsidRDefault="008925CC" w:rsidP="008925CC">
      <w:pPr>
        <w:tabs>
          <w:tab w:val="left" w:pos="1325"/>
        </w:tabs>
        <w:spacing w:line="240" w:lineRule="auto"/>
        <w:jc w:val="both"/>
        <w:rPr>
          <w:sz w:val="28"/>
          <w:szCs w:val="28"/>
        </w:rPr>
      </w:pPr>
    </w:p>
    <w:p w14:paraId="2E92DCDD" w14:textId="77777777" w:rsidR="00FE4450" w:rsidRDefault="00FE4450" w:rsidP="00FE4450">
      <w:pPr>
        <w:rPr>
          <w:b/>
          <w:bCs/>
          <w:sz w:val="28"/>
          <w:szCs w:val="28"/>
        </w:rPr>
      </w:pPr>
    </w:p>
    <w:p w14:paraId="6B41BFFB" w14:textId="77777777" w:rsidR="00FE4450" w:rsidRDefault="00FE4450" w:rsidP="00FE4450">
      <w:pPr>
        <w:rPr>
          <w:b/>
          <w:bCs/>
          <w:sz w:val="28"/>
          <w:szCs w:val="28"/>
        </w:rPr>
      </w:pPr>
    </w:p>
    <w:p w14:paraId="67468F8F" w14:textId="47B9A4B1" w:rsidR="002050B4" w:rsidRDefault="00243C44" w:rsidP="00FE4450">
      <w:pPr>
        <w:rPr>
          <w:b/>
          <w:bCs/>
          <w:sz w:val="28"/>
          <w:szCs w:val="28"/>
        </w:rPr>
      </w:pPr>
      <w:r w:rsidRPr="00243C44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7B17693E" wp14:editId="13FFE48F">
            <wp:simplePos x="0" y="0"/>
            <wp:positionH relativeFrom="column">
              <wp:posOffset>-467319</wp:posOffset>
            </wp:positionH>
            <wp:positionV relativeFrom="page">
              <wp:posOffset>1818640</wp:posOffset>
            </wp:positionV>
            <wp:extent cx="6690360" cy="3997960"/>
            <wp:effectExtent l="0" t="0" r="2540" b="2540"/>
            <wp:wrapTopAndBottom/>
            <wp:docPr id="1606376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76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904663" w14:textId="6EA0232D" w:rsidR="008925CC" w:rsidRPr="00FE4450" w:rsidRDefault="008925CC" w:rsidP="00FE4450"/>
    <w:p w14:paraId="7F0EF090" w14:textId="3BDCCF81" w:rsidR="00FE4450" w:rsidRPr="00243C44" w:rsidRDefault="00FE4450" w:rsidP="00AA0FE9">
      <w:pPr>
        <w:rPr>
          <w:rFonts w:eastAsia="Times New Roman" w:cs="Calibri"/>
          <w:b/>
          <w:bCs/>
          <w:color w:val="000000"/>
          <w:kern w:val="0"/>
          <w:sz w:val="28"/>
          <w:szCs w:val="28"/>
          <w:u w:val="single"/>
          <w:lang w:eastAsia="es-MX"/>
          <w14:ligatures w14:val="none"/>
        </w:rPr>
      </w:pPr>
      <w:r w:rsidRPr="00243C44">
        <w:rPr>
          <w:b/>
          <w:bCs/>
          <w:sz w:val="28"/>
          <w:szCs w:val="28"/>
          <w:u w:val="single"/>
        </w:rPr>
        <w:t xml:space="preserve">VALOR TOTAL:  </w:t>
      </w:r>
      <w:r w:rsidR="00AA0FE9" w:rsidRPr="00243C44">
        <w:rPr>
          <w:rFonts w:eastAsia="Times New Roman" w:cs="Calibri"/>
          <w:b/>
          <w:bCs/>
          <w:color w:val="000000"/>
          <w:kern w:val="0"/>
          <w:sz w:val="28"/>
          <w:szCs w:val="28"/>
          <w:u w:val="single"/>
          <w:lang w:eastAsia="es-MX"/>
          <w14:ligatures w14:val="none"/>
        </w:rPr>
        <w:t xml:space="preserve">$ </w:t>
      </w:r>
      <w:r w:rsidR="00243C44" w:rsidRPr="00243C44">
        <w:rPr>
          <w:rFonts w:eastAsia="Times New Roman" w:cs="Calibri"/>
          <w:b/>
          <w:bCs/>
          <w:color w:val="000000"/>
          <w:kern w:val="0"/>
          <w:sz w:val="28"/>
          <w:szCs w:val="28"/>
          <w:u w:val="single"/>
          <w:lang w:eastAsia="es-MX"/>
          <w14:ligatures w14:val="none"/>
        </w:rPr>
        <w:t>6.608.213,00 INCLUIDO IVA</w:t>
      </w:r>
    </w:p>
    <w:p w14:paraId="0491D7E1" w14:textId="77777777" w:rsidR="00243C44" w:rsidRDefault="00243C44" w:rsidP="00AA0FE9">
      <w:pPr>
        <w:rPr>
          <w:rFonts w:eastAsia="Times New Roman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5A9CA9BE" w14:textId="43F8F1AA" w:rsidR="00243C44" w:rsidRPr="00243C44" w:rsidRDefault="00243C44" w:rsidP="00243C44">
      <w:pPr>
        <w:rPr>
          <w:rFonts w:eastAsia="Times New Roman" w:cs="Calibri"/>
          <w:b/>
          <w:bCs/>
          <w:i/>
          <w:iCs/>
          <w:color w:val="000000"/>
          <w:kern w:val="0"/>
          <w:sz w:val="28"/>
          <w:szCs w:val="28"/>
          <w:u w:val="single"/>
          <w:lang w:eastAsia="es-CO"/>
          <w14:ligatures w14:val="none"/>
        </w:rPr>
      </w:pPr>
      <w:r w:rsidRPr="00243C44">
        <w:rPr>
          <w:rFonts w:eastAsia="Times New Roman" w:cs="Calibri"/>
          <w:b/>
          <w:bCs/>
          <w:i/>
          <w:iCs/>
          <w:color w:val="000000"/>
          <w:kern w:val="0"/>
          <w:sz w:val="28"/>
          <w:szCs w:val="28"/>
          <w:u w:val="single"/>
          <w:lang w:eastAsia="es-CO"/>
          <w14:ligatures w14:val="none"/>
        </w:rPr>
        <w:t>NOTA: La cantidad cotizada corresponde a algunas paredes y cielo Razo.</w:t>
      </w:r>
    </w:p>
    <w:p w14:paraId="4AE92DC3" w14:textId="57AD5DB3" w:rsidR="008925CC" w:rsidRDefault="008925CC" w:rsidP="008925CC">
      <w:pPr>
        <w:spacing w:before="100" w:beforeAutospacing="1" w:after="100" w:afterAutospacing="1" w:line="240" w:lineRule="auto"/>
        <w:rPr>
          <w:sz w:val="28"/>
          <w:szCs w:val="28"/>
        </w:rPr>
      </w:pPr>
      <w:r w:rsidRPr="00286B8D">
        <w:rPr>
          <w:sz w:val="28"/>
          <w:szCs w:val="28"/>
        </w:rPr>
        <w:t>LOS PRODUCTOS SON 100% GARANTIZADOS Y SU COMPRA SE HARA EN LOS ALMACENES FERREINOX O EL ARQUITECTO.</w:t>
      </w:r>
    </w:p>
    <w:p w14:paraId="00102805" w14:textId="77777777" w:rsidR="002050B4" w:rsidRDefault="002050B4" w:rsidP="008925CC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6E8D7DF5" w14:textId="40BFA58A" w:rsidR="008925CC" w:rsidRDefault="008925CC" w:rsidP="008925CC">
      <w:pPr>
        <w:pStyle w:val="Default"/>
        <w:rPr>
          <w:color w:val="auto"/>
          <w:sz w:val="28"/>
          <w:szCs w:val="28"/>
        </w:rPr>
      </w:pPr>
    </w:p>
    <w:p w14:paraId="03BB64F9" w14:textId="77777777" w:rsidR="00243C44" w:rsidRPr="00286B8D" w:rsidRDefault="00243C44" w:rsidP="008925CC">
      <w:pPr>
        <w:pStyle w:val="Default"/>
        <w:rPr>
          <w:color w:val="auto"/>
          <w:sz w:val="28"/>
          <w:szCs w:val="28"/>
        </w:rPr>
      </w:pPr>
    </w:p>
    <w:p w14:paraId="45262454" w14:textId="62ACDDA0" w:rsidR="008925CC" w:rsidRPr="00FE4450" w:rsidRDefault="008925CC" w:rsidP="008925CC">
      <w:pPr>
        <w:pStyle w:val="Default"/>
        <w:numPr>
          <w:ilvl w:val="0"/>
          <w:numId w:val="2"/>
        </w:numPr>
        <w:rPr>
          <w:color w:val="auto"/>
          <w:sz w:val="28"/>
          <w:szCs w:val="28"/>
        </w:rPr>
      </w:pPr>
      <w:r w:rsidRPr="00286B8D">
        <w:rPr>
          <w:b/>
          <w:color w:val="auto"/>
          <w:sz w:val="28"/>
          <w:szCs w:val="28"/>
        </w:rPr>
        <w:t>TIEMPO</w:t>
      </w:r>
      <w:r w:rsidRPr="00286B8D">
        <w:rPr>
          <w:b/>
          <w:bCs/>
          <w:color w:val="auto"/>
          <w:sz w:val="28"/>
          <w:szCs w:val="28"/>
        </w:rPr>
        <w:t xml:space="preserve"> DE ENTREGA</w:t>
      </w:r>
      <w:r w:rsidRPr="00286B8D">
        <w:rPr>
          <w:b/>
          <w:bCs/>
          <w:i/>
          <w:iCs/>
          <w:color w:val="auto"/>
          <w:sz w:val="28"/>
          <w:szCs w:val="28"/>
        </w:rPr>
        <w:t xml:space="preserve">: </w:t>
      </w:r>
      <w:r w:rsidR="00243C44">
        <w:rPr>
          <w:bCs/>
          <w:iCs/>
          <w:color w:val="auto"/>
          <w:sz w:val="28"/>
          <w:szCs w:val="28"/>
        </w:rPr>
        <w:t>15</w:t>
      </w:r>
      <w:r w:rsidR="004F09C6">
        <w:rPr>
          <w:bCs/>
          <w:iCs/>
          <w:color w:val="auto"/>
          <w:sz w:val="28"/>
          <w:szCs w:val="28"/>
        </w:rPr>
        <w:t xml:space="preserve"> </w:t>
      </w:r>
      <w:r w:rsidRPr="00286B8D">
        <w:rPr>
          <w:iCs/>
          <w:color w:val="auto"/>
          <w:sz w:val="28"/>
          <w:szCs w:val="28"/>
        </w:rPr>
        <w:t>días hábiles</w:t>
      </w:r>
    </w:p>
    <w:p w14:paraId="640338C8" w14:textId="3306455A" w:rsidR="00FE4450" w:rsidRPr="00286B8D" w:rsidRDefault="00FE4450" w:rsidP="00FE4450">
      <w:pPr>
        <w:pStyle w:val="Default"/>
        <w:ind w:left="720"/>
        <w:rPr>
          <w:color w:val="auto"/>
          <w:sz w:val="28"/>
          <w:szCs w:val="28"/>
        </w:rPr>
      </w:pPr>
    </w:p>
    <w:p w14:paraId="634C7BD0" w14:textId="77777777" w:rsidR="008925CC" w:rsidRPr="00286B8D" w:rsidRDefault="008925CC" w:rsidP="008925CC">
      <w:pPr>
        <w:pStyle w:val="Default"/>
        <w:rPr>
          <w:b/>
          <w:color w:val="auto"/>
          <w:sz w:val="28"/>
          <w:szCs w:val="28"/>
        </w:rPr>
      </w:pPr>
    </w:p>
    <w:p w14:paraId="0836B77A" w14:textId="0CBC6D89" w:rsidR="008925CC" w:rsidRPr="00FE4450" w:rsidRDefault="008925CC" w:rsidP="008925CC">
      <w:pPr>
        <w:pStyle w:val="Default"/>
        <w:numPr>
          <w:ilvl w:val="0"/>
          <w:numId w:val="2"/>
        </w:numPr>
        <w:rPr>
          <w:color w:val="auto"/>
          <w:sz w:val="28"/>
          <w:szCs w:val="28"/>
        </w:rPr>
      </w:pPr>
      <w:r w:rsidRPr="00286B8D">
        <w:rPr>
          <w:b/>
          <w:bCs/>
          <w:color w:val="auto"/>
          <w:sz w:val="28"/>
          <w:szCs w:val="28"/>
        </w:rPr>
        <w:t>FORMA DE PAGO</w:t>
      </w:r>
      <w:r w:rsidRPr="00286B8D">
        <w:rPr>
          <w:b/>
          <w:bCs/>
          <w:i/>
          <w:iCs/>
          <w:color w:val="auto"/>
          <w:sz w:val="28"/>
          <w:szCs w:val="28"/>
        </w:rPr>
        <w:t xml:space="preserve">:  </w:t>
      </w:r>
    </w:p>
    <w:p w14:paraId="05FAE1D1" w14:textId="0C669547" w:rsidR="00FE4450" w:rsidRPr="00286B8D" w:rsidRDefault="00FE4450" w:rsidP="00FE4450">
      <w:pPr>
        <w:pStyle w:val="Default"/>
        <w:ind w:left="720"/>
        <w:rPr>
          <w:color w:val="auto"/>
          <w:sz w:val="28"/>
          <w:szCs w:val="28"/>
        </w:rPr>
      </w:pPr>
    </w:p>
    <w:p w14:paraId="36297FCA" w14:textId="5846E4F4" w:rsidR="008925CC" w:rsidRPr="00286B8D" w:rsidRDefault="008925CC" w:rsidP="008925CC">
      <w:pPr>
        <w:pStyle w:val="Default"/>
        <w:rPr>
          <w:color w:val="auto"/>
          <w:sz w:val="28"/>
          <w:szCs w:val="28"/>
        </w:rPr>
      </w:pPr>
    </w:p>
    <w:p w14:paraId="38E314A9" w14:textId="5056382E" w:rsidR="00FE4450" w:rsidRDefault="00FE4450" w:rsidP="00FE4450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20</w:t>
      </w:r>
      <w:r w:rsidR="008925CC" w:rsidRPr="00286B8D">
        <w:rPr>
          <w:color w:val="auto"/>
          <w:sz w:val="28"/>
          <w:szCs w:val="28"/>
        </w:rPr>
        <w:t xml:space="preserve">% </w:t>
      </w:r>
      <w:r>
        <w:rPr>
          <w:color w:val="auto"/>
          <w:sz w:val="28"/>
          <w:szCs w:val="28"/>
        </w:rPr>
        <w:t>Del valor total como anticipo una vez materiales y documentación en sitio</w:t>
      </w:r>
    </w:p>
    <w:p w14:paraId="4E3740D6" w14:textId="3FBC929E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1D9EAE15" w14:textId="4BB699C4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1DB26CDE" w14:textId="511B26C5" w:rsidR="00FE4450" w:rsidRDefault="00FE4450" w:rsidP="00FE4450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60% Mediante cortes de obra</w:t>
      </w:r>
    </w:p>
    <w:p w14:paraId="1A0318C7" w14:textId="0AB24046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49CF346B" w14:textId="77777777" w:rsidR="00FE4450" w:rsidRDefault="00FE4450" w:rsidP="00FE4450">
      <w:pPr>
        <w:pStyle w:val="Default"/>
        <w:rPr>
          <w:color w:val="auto"/>
          <w:sz w:val="28"/>
          <w:szCs w:val="28"/>
        </w:rPr>
      </w:pPr>
    </w:p>
    <w:p w14:paraId="71183242" w14:textId="67749155" w:rsidR="008925CC" w:rsidRDefault="00FE4450" w:rsidP="00FE4450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20% </w:t>
      </w:r>
      <w:r w:rsidR="008925CC" w:rsidRPr="00286B8D">
        <w:rPr>
          <w:color w:val="auto"/>
          <w:sz w:val="28"/>
          <w:szCs w:val="28"/>
        </w:rPr>
        <w:t>Entrega a satisfacción</w:t>
      </w:r>
    </w:p>
    <w:p w14:paraId="667DA05E" w14:textId="77777777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74DA535E" w14:textId="77777777" w:rsidR="00FE4450" w:rsidRDefault="00FE4450" w:rsidP="00FE4450">
      <w:pPr>
        <w:pStyle w:val="Default"/>
        <w:rPr>
          <w:color w:val="auto"/>
          <w:sz w:val="28"/>
          <w:szCs w:val="28"/>
        </w:rPr>
      </w:pPr>
    </w:p>
    <w:p w14:paraId="496CD9FF" w14:textId="77777777" w:rsidR="008925CC" w:rsidRDefault="008925CC" w:rsidP="008925CC">
      <w:pPr>
        <w:pStyle w:val="Default"/>
        <w:ind w:left="720"/>
        <w:rPr>
          <w:color w:val="auto"/>
          <w:sz w:val="28"/>
          <w:szCs w:val="28"/>
        </w:rPr>
      </w:pPr>
    </w:p>
    <w:p w14:paraId="2678F14A" w14:textId="55F5AB49" w:rsidR="008925CC" w:rsidRPr="00286B8D" w:rsidRDefault="008925CC" w:rsidP="00FE4450">
      <w:pPr>
        <w:ind w:left="360"/>
        <w:jc w:val="both"/>
        <w:rPr>
          <w:rFonts w:cs="Arial"/>
          <w:b/>
          <w:bCs/>
          <w:iCs/>
          <w:sz w:val="28"/>
          <w:szCs w:val="28"/>
        </w:rPr>
      </w:pPr>
      <w:r w:rsidRPr="00286B8D">
        <w:rPr>
          <w:rFonts w:cs="Arial"/>
          <w:b/>
          <w:bCs/>
          <w:iCs/>
          <w:sz w:val="28"/>
          <w:szCs w:val="28"/>
        </w:rPr>
        <w:t>EL CONTRATANTE SUMINISTRA:</w:t>
      </w:r>
    </w:p>
    <w:p w14:paraId="08CD7170" w14:textId="77777777" w:rsidR="008925CC" w:rsidRPr="00286B8D" w:rsidRDefault="008925CC" w:rsidP="008925C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Suministro de energía y facilidad de instalaciones eléctricas para tomar energía a 110v.</w:t>
      </w:r>
    </w:p>
    <w:p w14:paraId="4C858916" w14:textId="77777777" w:rsidR="008925CC" w:rsidRDefault="008925CC" w:rsidP="008925CC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18FCCE32" w14:textId="77777777" w:rsidR="009A0412" w:rsidRDefault="009A0412" w:rsidP="008925CC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339F8839" w14:textId="77777777" w:rsidR="009A0412" w:rsidRPr="00286B8D" w:rsidRDefault="009A0412" w:rsidP="008925CC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3B00D6F6" w14:textId="3FFE04F3" w:rsidR="008925CC" w:rsidRDefault="008925CC" w:rsidP="00FE4450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Un lugar seguro y apropiado para guardar herramientas, equipos y materiales</w:t>
      </w:r>
    </w:p>
    <w:p w14:paraId="6554F4F2" w14:textId="77777777" w:rsidR="009A0412" w:rsidRDefault="009A0412" w:rsidP="009A0412">
      <w:pPr>
        <w:pStyle w:val="Prrafodelista"/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</w:p>
    <w:p w14:paraId="712CC668" w14:textId="77777777" w:rsidR="009A0412" w:rsidRPr="00FE4450" w:rsidRDefault="009A0412" w:rsidP="009A0412">
      <w:pPr>
        <w:pStyle w:val="Prrafodelista"/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</w:p>
    <w:p w14:paraId="2A436938" w14:textId="77777777" w:rsidR="008925CC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53D7D105" w14:textId="77777777" w:rsidR="009A0412" w:rsidRPr="00286B8D" w:rsidRDefault="009A0412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7728589D" w14:textId="77777777" w:rsidR="008925CC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Gracias por su atención y estamos en espera de poderles servir y cumplir con sus expectativas.</w:t>
      </w:r>
    </w:p>
    <w:p w14:paraId="10721FD5" w14:textId="77777777" w:rsidR="009A0412" w:rsidRPr="00286B8D" w:rsidRDefault="009A0412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1DC85FB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40CCD44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5A2B96CC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Atentamente,</w:t>
      </w:r>
    </w:p>
    <w:p w14:paraId="5544FBEE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noProof/>
          <w:sz w:val="28"/>
          <w:szCs w:val="28"/>
          <w:lang w:eastAsia="es-CO"/>
        </w:rPr>
        <w:drawing>
          <wp:anchor distT="0" distB="0" distL="114300" distR="114300" simplePos="0" relativeHeight="251661312" behindDoc="0" locked="0" layoutInCell="1" allowOverlap="1" wp14:anchorId="2E61FBA5" wp14:editId="7FFFB883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1C1E9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i/>
          <w:iCs/>
          <w:sz w:val="28"/>
          <w:szCs w:val="28"/>
        </w:rPr>
      </w:pPr>
      <w:r w:rsidRPr="00286B8D">
        <w:rPr>
          <w:rFonts w:cs="Arial"/>
          <w:b/>
          <w:i/>
          <w:iCs/>
          <w:sz w:val="28"/>
          <w:szCs w:val="28"/>
        </w:rPr>
        <w:t>RENSO MONTOYA</w:t>
      </w:r>
    </w:p>
    <w:p w14:paraId="56F8E96D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GERENTE FRESH HOUSE</w:t>
      </w:r>
    </w:p>
    <w:p w14:paraId="261FD603" w14:textId="77777777" w:rsidR="008925CC" w:rsidRPr="00286B8D" w:rsidRDefault="008925CC" w:rsidP="008925CC">
      <w:pPr>
        <w:pStyle w:val="Prrafodelista"/>
        <w:jc w:val="both"/>
        <w:rPr>
          <w:rFonts w:cs="Arial"/>
          <w:i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3104617353</w:t>
      </w:r>
    </w:p>
    <w:p w14:paraId="75D7B287" w14:textId="16882F83" w:rsidR="00067C4E" w:rsidRPr="008925CC" w:rsidRDefault="00067C4E"/>
    <w:p w14:paraId="6EE8CCD1" w14:textId="77777777" w:rsidR="00067C4E" w:rsidRPr="008925CC" w:rsidRDefault="00067C4E"/>
    <w:p w14:paraId="74065DCA" w14:textId="77777777" w:rsidR="00067C4E" w:rsidRPr="008925CC" w:rsidRDefault="00067C4E"/>
    <w:p w14:paraId="334915EE" w14:textId="77777777" w:rsidR="00067C4E" w:rsidRPr="008925CC" w:rsidRDefault="00067C4E"/>
    <w:p w14:paraId="15DB1591" w14:textId="77777777" w:rsidR="00067C4E" w:rsidRPr="008925CC" w:rsidRDefault="00067C4E"/>
    <w:p w14:paraId="2E1125DF" w14:textId="77777777" w:rsidR="00067C4E" w:rsidRPr="008925CC" w:rsidRDefault="00067C4E"/>
    <w:sectPr w:rsidR="00067C4E" w:rsidRPr="008925CC" w:rsidSect="00067C4E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645A2" w14:textId="77777777" w:rsidR="00271FD3" w:rsidRDefault="00271FD3" w:rsidP="00067C4E">
      <w:pPr>
        <w:spacing w:after="0" w:line="240" w:lineRule="auto"/>
      </w:pPr>
      <w:r>
        <w:separator/>
      </w:r>
    </w:p>
  </w:endnote>
  <w:endnote w:type="continuationSeparator" w:id="0">
    <w:p w14:paraId="4E12197A" w14:textId="77777777" w:rsidR="00271FD3" w:rsidRDefault="00271FD3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77777777" w:rsidR="00067C4E" w:rsidRDefault="00067C4E">
    <w:pPr>
      <w:pStyle w:val="Piedepgina"/>
    </w:pP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315212EF">
              <wp:simplePos x="0" y="0"/>
              <wp:positionH relativeFrom="column">
                <wp:posOffset>-1098064</wp:posOffset>
              </wp:positionH>
              <wp:positionV relativeFrom="page">
                <wp:posOffset>7888941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BF1B02" id="Freeform 3" o:spid="_x0000_s1026" style="position:absolute;margin-left:-86.45pt;margin-top:621.2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ADyfu+5wAAABQBAAAPAAAAZHJzL2Rvd25yZXYueG1sTE89T8MwEN2R+A/W&#13;&#10;IbG1Tq2mpWmcCqgQCwwE1CqbE7tJRHyOYqcN/57rBMvpTu/d+0h3k+3Y2Qy+dShhMY+AGaycbrGW&#13;&#10;8PX5MnsA5oNCrTqHRsKP8bDLbm9SlWh3wQ9zzkPNSAR9oiQ0IfQJ575qjFV+7nqDhJ3cYFWgc6i5&#13;&#10;HtSFxG3HRRStuFUtkkOjevPcmOo7H62EMRRlEdn903DoitO7eD2ObzlKeX837bc0HrfAgpnC3wdc&#13;&#10;O1B+yChY6UbUnnUSZou12BCXELEUS2BXThRvqGVJ22odx8CzlP8vk/0C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B5TFAsQAIAAP0EAAAOAAAA&#13;&#10;AAAAAAAAAAAAAEMCAABkcnMvZTJvRG9jLnhtbFBLAQItAAoAAAAAAAAAIQCGIjX6VpAAAFaQAAAU&#13;&#10;AAAAAAAAAAAAAAAAAK8EAABkcnMvbWVkaWEvaW1hZ2UxLnBuZ1BLAQItAAoAAAAAAAAAIQDIAjmm&#13;&#10;OAIAADgCAAAUAAAAAAAAAAAAAAAAADeVAABkcnMvbWVkaWEvaW1hZ2UyLnN2Z1BLAQItABQABgAI&#13;&#10;AAAAIQADyfu+5wAAABQBAAAPAAAAAAAAAAAAAAAAAKG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EF434" w14:textId="77777777" w:rsidR="00271FD3" w:rsidRDefault="00271FD3" w:rsidP="00067C4E">
      <w:pPr>
        <w:spacing w:after="0" w:line="240" w:lineRule="auto"/>
      </w:pPr>
      <w:r>
        <w:separator/>
      </w:r>
    </w:p>
  </w:footnote>
  <w:footnote w:type="continuationSeparator" w:id="0">
    <w:p w14:paraId="694B78C4" w14:textId="77777777" w:rsidR="00271FD3" w:rsidRDefault="00271FD3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2242BED1" w14:textId="77777777" w:rsidR="00067C4E" w:rsidRDefault="00067C4E" w:rsidP="00067C4E">
    <w:pPr>
      <w:pStyle w:val="Encabezado"/>
    </w:pPr>
  </w:p>
  <w:p w14:paraId="759F0A93" w14:textId="77777777" w:rsidR="00067C4E" w:rsidRDefault="00067C4E" w:rsidP="00067C4E">
    <w:pPr>
      <w:pStyle w:val="Encabezado"/>
    </w:pPr>
  </w:p>
  <w:p w14:paraId="7165A182" w14:textId="77777777" w:rsidR="00067C4E" w:rsidRDefault="00067C4E" w:rsidP="00067C4E">
    <w:pPr>
      <w:pStyle w:val="Encabezado"/>
    </w:pPr>
  </w:p>
  <w:p w14:paraId="62F1FF05" w14:textId="77777777" w:rsidR="00067C4E" w:rsidRDefault="00067C4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769EBBC9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F19D14A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07F0253C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C60908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77777777" w:rsidR="00067C4E" w:rsidRDefault="00067C4E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4CC64179">
          <wp:simplePos x="0" y="0"/>
          <wp:positionH relativeFrom="column">
            <wp:posOffset>3133090</wp:posOffset>
          </wp:positionH>
          <wp:positionV relativeFrom="page">
            <wp:posOffset>1208405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9C8C80" w14:textId="77777777" w:rsidR="00067C4E" w:rsidRDefault="00067C4E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474CAAFA" w14:textId="77777777" w:rsidR="00067C4E" w:rsidRDefault="00067C4E" w:rsidP="00067C4E">
    <w:pPr>
      <w:pStyle w:val="Encabezado"/>
    </w:pPr>
  </w:p>
  <w:p w14:paraId="63480193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0192A980" w14:textId="77777777" w:rsidR="00067C4E" w:rsidRDefault="00067C4E" w:rsidP="00067C4E">
    <w:pPr>
      <w:pStyle w:val="Encabezado"/>
    </w:pPr>
  </w:p>
  <w:p w14:paraId="727D32AB" w14:textId="77777777" w:rsidR="00067C4E" w:rsidRDefault="00067C4E" w:rsidP="00067C4E">
    <w:pPr>
      <w:pStyle w:val="Encabezado"/>
    </w:pPr>
  </w:p>
  <w:p w14:paraId="480DB98A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FRESH HOUSE</w:t>
    </w:r>
  </w:p>
  <w:p w14:paraId="5193CC42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NIT. 901.718.258-4</w:t>
    </w:r>
  </w:p>
  <w:p w14:paraId="2E0FD3BF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Calle 19 Norte 18-64  Ed. Atlantis piso 3 local 7</w:t>
    </w:r>
  </w:p>
  <w:p w14:paraId="303B2313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Tel. 310 461 7353</w:t>
    </w:r>
  </w:p>
  <w:p w14:paraId="67BD5DD3" w14:textId="77777777" w:rsidR="00067C4E" w:rsidRDefault="00067C4E" w:rsidP="00067C4E">
    <w:pPr>
      <w:pStyle w:val="Encabezado"/>
      <w:ind w:firstLine="708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A734A"/>
    <w:multiLevelType w:val="hybridMultilevel"/>
    <w:tmpl w:val="78C8F656"/>
    <w:lvl w:ilvl="0" w:tplc="A552B4BA">
      <w:start w:val="310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1018435457">
    <w:abstractNumId w:val="2"/>
  </w:num>
  <w:num w:numId="2" w16cid:durableId="1931157034">
    <w:abstractNumId w:val="0"/>
  </w:num>
  <w:num w:numId="3" w16cid:durableId="1211066230">
    <w:abstractNumId w:val="3"/>
  </w:num>
  <w:num w:numId="4" w16cid:durableId="2063869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67C4E"/>
    <w:rsid w:val="00137E2B"/>
    <w:rsid w:val="002050B4"/>
    <w:rsid w:val="002304E7"/>
    <w:rsid w:val="00243C44"/>
    <w:rsid w:val="00271FD3"/>
    <w:rsid w:val="0032253C"/>
    <w:rsid w:val="003B03CE"/>
    <w:rsid w:val="00406773"/>
    <w:rsid w:val="00463CD9"/>
    <w:rsid w:val="004F09C6"/>
    <w:rsid w:val="005B55AC"/>
    <w:rsid w:val="00625E5F"/>
    <w:rsid w:val="00715BB0"/>
    <w:rsid w:val="00762C9E"/>
    <w:rsid w:val="007E3D31"/>
    <w:rsid w:val="008925CC"/>
    <w:rsid w:val="008E57B7"/>
    <w:rsid w:val="00927064"/>
    <w:rsid w:val="00956E31"/>
    <w:rsid w:val="009843F6"/>
    <w:rsid w:val="009A0412"/>
    <w:rsid w:val="009A3B51"/>
    <w:rsid w:val="00AA0FE9"/>
    <w:rsid w:val="00AB2CC2"/>
    <w:rsid w:val="00B113F4"/>
    <w:rsid w:val="00B850B5"/>
    <w:rsid w:val="00BA3438"/>
    <w:rsid w:val="00BC17F6"/>
    <w:rsid w:val="00D04003"/>
    <w:rsid w:val="00D3021D"/>
    <w:rsid w:val="00F6448A"/>
    <w:rsid w:val="00F932AF"/>
    <w:rsid w:val="00FE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1</TotalTime>
  <Pages>5</Pages>
  <Words>357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2</cp:revision>
  <dcterms:created xsi:type="dcterms:W3CDTF">2025-11-24T21:07:00Z</dcterms:created>
  <dcterms:modified xsi:type="dcterms:W3CDTF">2025-11-24T21:07:00Z</dcterms:modified>
</cp:coreProperties>
</file>
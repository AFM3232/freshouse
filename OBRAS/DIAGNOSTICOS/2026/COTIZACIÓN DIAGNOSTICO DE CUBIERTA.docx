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DE4FA" w14:textId="56A02C54" w:rsidR="008925CC" w:rsidRPr="008925CC" w:rsidRDefault="008925CC" w:rsidP="008925CC">
      <w:pPr>
        <w:rPr>
          <w:b/>
          <w:bCs/>
        </w:rPr>
      </w:pPr>
      <w:r w:rsidRPr="008925CC">
        <w:rPr>
          <w:b/>
          <w:bCs/>
        </w:rPr>
        <w:t>Armenia,</w:t>
      </w:r>
      <w:r w:rsidR="00FE4450">
        <w:rPr>
          <w:b/>
          <w:bCs/>
        </w:rPr>
        <w:t xml:space="preserve"> </w:t>
      </w:r>
      <w:r w:rsidR="00813433">
        <w:rPr>
          <w:b/>
          <w:bCs/>
        </w:rPr>
        <w:t>1</w:t>
      </w:r>
      <w:r w:rsidR="006844E0">
        <w:rPr>
          <w:b/>
          <w:bCs/>
        </w:rPr>
        <w:t>3</w:t>
      </w:r>
      <w:r w:rsidRPr="008925CC">
        <w:rPr>
          <w:b/>
          <w:bCs/>
        </w:rPr>
        <w:t xml:space="preserve"> de </w:t>
      </w:r>
      <w:r w:rsidR="006844E0">
        <w:rPr>
          <w:b/>
          <w:bCs/>
        </w:rPr>
        <w:t>enero</w:t>
      </w:r>
      <w:r w:rsidRPr="008925CC">
        <w:rPr>
          <w:b/>
          <w:bCs/>
        </w:rPr>
        <w:t xml:space="preserve"> 20</w:t>
      </w:r>
      <w:r w:rsidR="006844E0">
        <w:rPr>
          <w:b/>
          <w:bCs/>
        </w:rPr>
        <w:t>26</w:t>
      </w:r>
    </w:p>
    <w:p w14:paraId="1ECAD719" w14:textId="4BB92627" w:rsidR="008925CC" w:rsidRPr="008925CC" w:rsidRDefault="008925CC" w:rsidP="008925CC">
      <w:pPr>
        <w:rPr>
          <w:b/>
          <w:bCs/>
        </w:rPr>
      </w:pPr>
      <w:r w:rsidRPr="008925CC">
        <w:rPr>
          <w:b/>
          <w:bCs/>
        </w:rPr>
        <w:t xml:space="preserve">Att: </w:t>
      </w:r>
      <w:proofErr w:type="spellStart"/>
      <w:r w:rsidR="00813433">
        <w:rPr>
          <w:b/>
          <w:bCs/>
        </w:rPr>
        <w:t>Mari</w:t>
      </w:r>
      <w:r w:rsidR="006844E0">
        <w:rPr>
          <w:b/>
          <w:bCs/>
        </w:rPr>
        <w:t>a</w:t>
      </w:r>
      <w:proofErr w:type="spellEnd"/>
      <w:r w:rsidR="006844E0">
        <w:rPr>
          <w:b/>
          <w:bCs/>
        </w:rPr>
        <w:t xml:space="preserve"> </w:t>
      </w:r>
    </w:p>
    <w:p w14:paraId="37A69CE4" w14:textId="77777777" w:rsidR="008925CC" w:rsidRDefault="008925CC" w:rsidP="008925CC"/>
    <w:p w14:paraId="0DDD9EC3" w14:textId="21DE3940" w:rsidR="008925CC" w:rsidRPr="008925CC" w:rsidRDefault="008925CC" w:rsidP="008925CC">
      <w:pPr>
        <w:jc w:val="both"/>
        <w:rPr>
          <w:b/>
          <w:bCs/>
        </w:rPr>
      </w:pPr>
      <w:r>
        <w:t xml:space="preserve">Con más de </w:t>
      </w:r>
      <w:r w:rsidRPr="008925CC">
        <w:rPr>
          <w:b/>
          <w:bCs/>
        </w:rPr>
        <w:t xml:space="preserve">8 años de experiencia y más de 300,000 metros cuadrados </w:t>
      </w:r>
      <w:r w:rsidR="00813433">
        <w:rPr>
          <w:b/>
          <w:bCs/>
        </w:rPr>
        <w:t>intervenidos</w:t>
      </w:r>
      <w:r>
        <w:t xml:space="preserve">, </w:t>
      </w:r>
      <w:r w:rsidRPr="008925CC">
        <w:rPr>
          <w:b/>
          <w:bCs/>
        </w:rPr>
        <w:t>Freshouse S.A.S</w:t>
      </w:r>
      <w:r>
        <w:t xml:space="preserve"> se ha posicionado como una empresa líder en el sector del mantenimiento en el Quindío. </w:t>
      </w:r>
      <w:r w:rsidRPr="008925CC">
        <w:rPr>
          <w:b/>
          <w:bCs/>
        </w:rPr>
        <w:t>Reconocida y recomendada por marcas de renombre como Pintuco y Sika</w:t>
      </w:r>
      <w:r>
        <w:t>, nos destacamos por ofrecer un servicio integral y de calidad superior. Nuestro equipo altamente capacitado y especializado en diversas técnicas de pintura</w:t>
      </w:r>
      <w:r w:rsidR="00813433">
        <w:t>, Lavado e impermeabilización.</w:t>
      </w:r>
      <w:r>
        <w:t xml:space="preserve"> </w:t>
      </w:r>
      <w:r w:rsidR="00813433">
        <w:t>S</w:t>
      </w:r>
      <w:r>
        <w:t xml:space="preserve">e encarga de brindar soluciones personalizadas, utilizando materiales de primera calidad para garantizar resultados impecables y duraderos. Nos comprometemos con el cumplimiento de los plazos acordados y nos esforzamos por superar las expectativas de nuestros clientes. Confía en Freshouse S.A.S para embellecer y proteger tus espacios, y </w:t>
      </w:r>
      <w:r w:rsidRPr="008925CC">
        <w:rPr>
          <w:b/>
          <w:bCs/>
        </w:rPr>
        <w:t>descubre por qué somos la elección preferida en el Quindío.</w:t>
      </w:r>
    </w:p>
    <w:p w14:paraId="59FBA2C7" w14:textId="61D9D4DC" w:rsidR="00B113F4" w:rsidRPr="008925CC" w:rsidRDefault="00B113F4"/>
    <w:p w14:paraId="25A09DE3" w14:textId="77777777" w:rsidR="00067C4E" w:rsidRDefault="00067C4E"/>
    <w:p w14:paraId="39991CE7" w14:textId="77777777" w:rsidR="006844E0" w:rsidRPr="008925CC" w:rsidRDefault="006844E0"/>
    <w:p w14:paraId="1DD5CF08" w14:textId="77777777" w:rsidR="00067C4E" w:rsidRPr="008925CC" w:rsidRDefault="00067C4E"/>
    <w:p w14:paraId="016F3492" w14:textId="77777777" w:rsidR="008925CC" w:rsidRPr="00D05F0E" w:rsidRDefault="008925CC" w:rsidP="008925CC">
      <w:pPr>
        <w:jc w:val="both"/>
        <w:rPr>
          <w:rStyle w:val="wdyuqq"/>
          <w:rFonts w:cs="Arial"/>
          <w:b/>
          <w:bCs/>
          <w:color w:val="000000"/>
          <w:sz w:val="28"/>
          <w:szCs w:val="28"/>
        </w:rPr>
      </w:pPr>
      <w:r w:rsidRPr="00D05F0E">
        <w:rPr>
          <w:rStyle w:val="wdyuqq"/>
          <w:rFonts w:cs="Arial"/>
          <w:b/>
          <w:bCs/>
          <w:color w:val="000000"/>
          <w:sz w:val="28"/>
          <w:szCs w:val="28"/>
        </w:rPr>
        <w:lastRenderedPageBreak/>
        <w:t>¿Qué ofrecemos?</w:t>
      </w:r>
    </w:p>
    <w:p w14:paraId="22407FB6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Realizamos un verdadero análisis al momento de cotizar y brindamos una solución real no solo a los problemas sino a los generadores de estos.</w:t>
      </w:r>
    </w:p>
    <w:p w14:paraId="1F702537" w14:textId="77777777" w:rsidR="008925CC" w:rsidRPr="00D05F0E" w:rsidRDefault="008925CC" w:rsidP="008925CC">
      <w:pPr>
        <w:pStyle w:val="Prrafodelista"/>
        <w:spacing w:after="80" w:line="240" w:lineRule="auto"/>
        <w:ind w:left="431"/>
        <w:jc w:val="both"/>
        <w:rPr>
          <w:rFonts w:cs="Arial"/>
          <w:sz w:val="28"/>
          <w:szCs w:val="28"/>
        </w:rPr>
      </w:pPr>
    </w:p>
    <w:p w14:paraId="2C506185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Hacemos uso de la más alta tecnología al momento de trabajar con rodillos especializados para las superficies a trabajar, equipos de altura de la más alta gama en seguridad, equipos especializados como Airless e hidrolavadora de alta gama para asegurar los acabados, tomas e informes con dron, etc.</w:t>
      </w:r>
    </w:p>
    <w:p w14:paraId="22BA05CB" w14:textId="77777777" w:rsidR="008925CC" w:rsidRPr="00D05F0E" w:rsidRDefault="008925CC" w:rsidP="008925CC">
      <w:pPr>
        <w:pStyle w:val="Prrafodelista"/>
        <w:spacing w:after="80" w:line="240" w:lineRule="auto"/>
        <w:ind w:left="432"/>
        <w:jc w:val="both"/>
        <w:rPr>
          <w:rFonts w:cs="Arial"/>
          <w:sz w:val="28"/>
          <w:szCs w:val="28"/>
        </w:rPr>
      </w:pPr>
    </w:p>
    <w:p w14:paraId="557D101A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Brindamos un acompañamiento durante la obra, somos parte de tu equipo.</w:t>
      </w:r>
    </w:p>
    <w:p w14:paraId="39DFA55A" w14:textId="77777777" w:rsidR="008925CC" w:rsidRPr="00D05F0E" w:rsidRDefault="008925CC" w:rsidP="008925CC">
      <w:pPr>
        <w:pStyle w:val="Prrafodelista"/>
        <w:spacing w:after="80" w:line="240" w:lineRule="auto"/>
        <w:ind w:left="432"/>
        <w:jc w:val="both"/>
        <w:rPr>
          <w:rFonts w:cs="Arial"/>
          <w:sz w:val="28"/>
          <w:szCs w:val="28"/>
        </w:rPr>
      </w:pPr>
    </w:p>
    <w:p w14:paraId="53D73F24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Hacemos uso de los productos de la manera adecuada para asegurar resultados impecables.</w:t>
      </w:r>
    </w:p>
    <w:p w14:paraId="039E32EE" w14:textId="77777777" w:rsidR="008925CC" w:rsidRPr="00D05F0E" w:rsidRDefault="008925CC" w:rsidP="008925CC">
      <w:pPr>
        <w:pStyle w:val="Prrafodelista"/>
        <w:rPr>
          <w:rFonts w:cs="Arial"/>
          <w:sz w:val="28"/>
          <w:szCs w:val="28"/>
        </w:rPr>
      </w:pPr>
    </w:p>
    <w:p w14:paraId="671488AF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b/>
          <w:bCs/>
          <w:sz w:val="28"/>
          <w:szCs w:val="28"/>
        </w:rPr>
      </w:pPr>
      <w:r w:rsidRPr="00D05F0E">
        <w:rPr>
          <w:rFonts w:cs="Arial"/>
          <w:b/>
          <w:bCs/>
          <w:sz w:val="28"/>
          <w:szCs w:val="28"/>
        </w:rPr>
        <w:t>Realizamos contratación directa</w:t>
      </w:r>
    </w:p>
    <w:p w14:paraId="1DF1B073" w14:textId="3F3EB8FA" w:rsidR="00A65B3C" w:rsidRDefault="00A65B3C" w:rsidP="00A65B3C">
      <w:pPr>
        <w:rPr>
          <w:b/>
          <w:bCs/>
          <w:sz w:val="28"/>
          <w:szCs w:val="28"/>
        </w:rPr>
      </w:pPr>
    </w:p>
    <w:p w14:paraId="30F97D5D" w14:textId="77777777" w:rsidR="00A65B3C" w:rsidRDefault="00A65B3C" w:rsidP="00A65B3C">
      <w:pPr>
        <w:rPr>
          <w:b/>
          <w:bCs/>
          <w:sz w:val="28"/>
          <w:szCs w:val="28"/>
        </w:rPr>
      </w:pPr>
    </w:p>
    <w:p w14:paraId="5324955A" w14:textId="77777777" w:rsidR="00A65B3C" w:rsidRDefault="00A65B3C" w:rsidP="00A65B3C">
      <w:pPr>
        <w:rPr>
          <w:b/>
          <w:bCs/>
          <w:sz w:val="28"/>
          <w:szCs w:val="28"/>
        </w:rPr>
      </w:pPr>
    </w:p>
    <w:p w14:paraId="45593A47" w14:textId="77777777" w:rsidR="000F3708" w:rsidRDefault="000F3708" w:rsidP="00A65B3C">
      <w:pPr>
        <w:jc w:val="both"/>
        <w:rPr>
          <w:b/>
          <w:bCs/>
          <w:color w:val="EE0000"/>
          <w:sz w:val="28"/>
          <w:szCs w:val="28"/>
          <w:u w:val="single"/>
        </w:rPr>
      </w:pPr>
    </w:p>
    <w:p w14:paraId="2EE97028" w14:textId="77777777" w:rsidR="006844E0" w:rsidRDefault="006844E0" w:rsidP="00A65B3C">
      <w:pPr>
        <w:jc w:val="both"/>
        <w:rPr>
          <w:b/>
          <w:bCs/>
          <w:color w:val="EE0000"/>
          <w:sz w:val="28"/>
          <w:szCs w:val="28"/>
          <w:u w:val="single"/>
        </w:rPr>
      </w:pPr>
    </w:p>
    <w:p w14:paraId="792A9F9F" w14:textId="77777777" w:rsidR="006844E0" w:rsidRDefault="006844E0" w:rsidP="00A65B3C">
      <w:pPr>
        <w:jc w:val="both"/>
        <w:rPr>
          <w:b/>
          <w:bCs/>
          <w:color w:val="EE0000"/>
          <w:sz w:val="28"/>
          <w:szCs w:val="28"/>
          <w:u w:val="single"/>
        </w:rPr>
      </w:pPr>
    </w:p>
    <w:p w14:paraId="28C43EA8" w14:textId="77777777" w:rsidR="006844E0" w:rsidRDefault="006844E0" w:rsidP="00A65B3C">
      <w:pPr>
        <w:jc w:val="both"/>
        <w:rPr>
          <w:b/>
          <w:bCs/>
          <w:color w:val="EE0000"/>
          <w:sz w:val="28"/>
          <w:szCs w:val="28"/>
          <w:u w:val="single"/>
        </w:rPr>
      </w:pPr>
    </w:p>
    <w:p w14:paraId="064D4059" w14:textId="77777777" w:rsidR="000F3708" w:rsidRPr="00A65B3C" w:rsidRDefault="000F3708" w:rsidP="00A65B3C">
      <w:pPr>
        <w:jc w:val="both"/>
        <w:rPr>
          <w:b/>
          <w:bCs/>
          <w:color w:val="EE0000"/>
          <w:sz w:val="28"/>
          <w:szCs w:val="28"/>
          <w:u w:val="single"/>
        </w:rPr>
      </w:pPr>
    </w:p>
    <w:p w14:paraId="61294015" w14:textId="77777777" w:rsidR="006844E0" w:rsidRDefault="006844E0" w:rsidP="008925CC">
      <w:pPr>
        <w:pStyle w:val="Default"/>
        <w:rPr>
          <w:rFonts w:ascii="Aptos" w:hAnsi="Aptos"/>
          <w:b/>
          <w:bCs/>
          <w:color w:val="auto"/>
          <w:sz w:val="28"/>
          <w:szCs w:val="28"/>
        </w:rPr>
      </w:pPr>
    </w:p>
    <w:p w14:paraId="3C5A46E0" w14:textId="77777777" w:rsidR="006844E0" w:rsidRDefault="006844E0" w:rsidP="008925CC">
      <w:pPr>
        <w:pStyle w:val="Default"/>
        <w:rPr>
          <w:rFonts w:ascii="Aptos" w:hAnsi="Aptos"/>
          <w:b/>
          <w:bCs/>
          <w:color w:val="auto"/>
          <w:sz w:val="28"/>
          <w:szCs w:val="28"/>
        </w:rPr>
      </w:pPr>
    </w:p>
    <w:p w14:paraId="6E8D7DF5" w14:textId="19154C9F" w:rsidR="008925CC" w:rsidRDefault="006844E0" w:rsidP="008925CC">
      <w:pPr>
        <w:pStyle w:val="Default"/>
        <w:rPr>
          <w:rFonts w:ascii="Aptos" w:hAnsi="Aptos"/>
          <w:b/>
          <w:bCs/>
          <w:color w:val="auto"/>
          <w:sz w:val="28"/>
          <w:szCs w:val="28"/>
        </w:rPr>
      </w:pPr>
      <w:r w:rsidRPr="006844E0">
        <w:rPr>
          <w:rFonts w:ascii="Aptos" w:hAnsi="Aptos"/>
          <w:b/>
          <w:bCs/>
          <w:color w:val="auto"/>
          <w:sz w:val="28"/>
          <w:szCs w:val="28"/>
        </w:rPr>
        <w:t>DIAGNOSTICO DE CUBIERTA</w:t>
      </w:r>
    </w:p>
    <w:p w14:paraId="518D80AC" w14:textId="77777777" w:rsidR="006844E0" w:rsidRPr="006844E0" w:rsidRDefault="006844E0" w:rsidP="008925CC">
      <w:pPr>
        <w:pStyle w:val="Default"/>
        <w:rPr>
          <w:rFonts w:ascii="Aptos" w:hAnsi="Aptos"/>
          <w:b/>
          <w:bCs/>
          <w:color w:val="auto"/>
          <w:sz w:val="28"/>
          <w:szCs w:val="28"/>
        </w:rPr>
      </w:pPr>
    </w:p>
    <w:p w14:paraId="2159A5C6" w14:textId="1A3C374C" w:rsidR="00A65B3C" w:rsidRPr="006844E0" w:rsidRDefault="00A65B3C" w:rsidP="008925CC">
      <w:pPr>
        <w:pStyle w:val="Default"/>
        <w:rPr>
          <w:rFonts w:ascii="Aptos" w:hAnsi="Aptos"/>
          <w:color w:val="auto"/>
          <w:sz w:val="28"/>
          <w:szCs w:val="28"/>
        </w:rPr>
      </w:pPr>
    </w:p>
    <w:p w14:paraId="129BF2C7" w14:textId="581788EE" w:rsidR="00480BDE" w:rsidRPr="006844E0" w:rsidRDefault="006844E0" w:rsidP="006844E0">
      <w:pPr>
        <w:pStyle w:val="Default"/>
        <w:numPr>
          <w:ilvl w:val="0"/>
          <w:numId w:val="7"/>
        </w:numPr>
        <w:jc w:val="both"/>
        <w:rPr>
          <w:rFonts w:ascii="Aptos" w:hAnsi="Aptos"/>
          <w:b/>
          <w:bCs/>
          <w:color w:val="auto"/>
          <w:sz w:val="28"/>
          <w:szCs w:val="28"/>
        </w:rPr>
      </w:pPr>
      <w:r w:rsidRPr="006844E0">
        <w:rPr>
          <w:rFonts w:ascii="Aptos" w:hAnsi="Aptos"/>
          <w:color w:val="auto"/>
          <w:sz w:val="28"/>
          <w:szCs w:val="28"/>
        </w:rPr>
        <w:t>Realización de vuelo con dron y tomas de alta resolución</w:t>
      </w:r>
    </w:p>
    <w:p w14:paraId="08DF47A6" w14:textId="2941E1F9" w:rsidR="006844E0" w:rsidRPr="006844E0" w:rsidRDefault="006844E0" w:rsidP="006844E0">
      <w:pPr>
        <w:pStyle w:val="Default"/>
        <w:numPr>
          <w:ilvl w:val="0"/>
          <w:numId w:val="7"/>
        </w:numPr>
        <w:jc w:val="both"/>
        <w:rPr>
          <w:rFonts w:ascii="Aptos" w:hAnsi="Aptos"/>
          <w:b/>
          <w:bCs/>
          <w:color w:val="auto"/>
          <w:sz w:val="28"/>
          <w:szCs w:val="28"/>
        </w:rPr>
      </w:pPr>
      <w:r w:rsidRPr="006844E0">
        <w:rPr>
          <w:rFonts w:ascii="Aptos" w:hAnsi="Aptos"/>
          <w:color w:val="auto"/>
          <w:sz w:val="28"/>
          <w:szCs w:val="28"/>
        </w:rPr>
        <w:t>Revisión de anclajes de cubierta, Flanches y canal</w:t>
      </w:r>
    </w:p>
    <w:p w14:paraId="787D7CDF" w14:textId="18905A18" w:rsidR="006844E0" w:rsidRPr="006844E0" w:rsidRDefault="006844E0" w:rsidP="006844E0">
      <w:pPr>
        <w:pStyle w:val="Default"/>
        <w:numPr>
          <w:ilvl w:val="0"/>
          <w:numId w:val="7"/>
        </w:numPr>
        <w:jc w:val="both"/>
        <w:rPr>
          <w:rFonts w:ascii="Aptos" w:hAnsi="Aptos"/>
          <w:b/>
          <w:bCs/>
          <w:color w:val="auto"/>
          <w:sz w:val="28"/>
          <w:szCs w:val="28"/>
        </w:rPr>
      </w:pPr>
      <w:r w:rsidRPr="006844E0">
        <w:rPr>
          <w:rFonts w:ascii="Aptos" w:hAnsi="Aptos"/>
          <w:color w:val="auto"/>
          <w:sz w:val="28"/>
          <w:szCs w:val="28"/>
        </w:rPr>
        <w:t>Revisión de alfajías</w:t>
      </w:r>
    </w:p>
    <w:p w14:paraId="2B97D476" w14:textId="2E5FC3B5" w:rsidR="006844E0" w:rsidRPr="006844E0" w:rsidRDefault="006844E0" w:rsidP="006844E0">
      <w:pPr>
        <w:pStyle w:val="Default"/>
        <w:numPr>
          <w:ilvl w:val="0"/>
          <w:numId w:val="7"/>
        </w:numPr>
        <w:jc w:val="both"/>
        <w:rPr>
          <w:rFonts w:ascii="Aptos" w:hAnsi="Aptos"/>
          <w:b/>
          <w:bCs/>
          <w:color w:val="auto"/>
          <w:sz w:val="28"/>
          <w:szCs w:val="28"/>
        </w:rPr>
      </w:pPr>
      <w:r w:rsidRPr="006844E0">
        <w:rPr>
          <w:rFonts w:ascii="Aptos" w:hAnsi="Aptos"/>
          <w:color w:val="auto"/>
          <w:sz w:val="28"/>
          <w:szCs w:val="28"/>
        </w:rPr>
        <w:t>Revisión de fisuras o ingresos de agua</w:t>
      </w:r>
    </w:p>
    <w:p w14:paraId="363DAF28" w14:textId="760A6393" w:rsidR="006844E0" w:rsidRPr="006844E0" w:rsidRDefault="006844E0" w:rsidP="006844E0">
      <w:pPr>
        <w:pStyle w:val="Default"/>
        <w:numPr>
          <w:ilvl w:val="0"/>
          <w:numId w:val="7"/>
        </w:numPr>
        <w:jc w:val="both"/>
        <w:rPr>
          <w:rFonts w:ascii="Aptos" w:hAnsi="Aptos"/>
          <w:b/>
          <w:bCs/>
          <w:color w:val="auto"/>
          <w:sz w:val="28"/>
          <w:szCs w:val="28"/>
        </w:rPr>
      </w:pPr>
      <w:r w:rsidRPr="006844E0">
        <w:rPr>
          <w:rFonts w:ascii="Aptos" w:hAnsi="Aptos"/>
          <w:color w:val="auto"/>
          <w:sz w:val="28"/>
          <w:szCs w:val="28"/>
        </w:rPr>
        <w:t>Revisión de tejas faltantes o desplazadas</w:t>
      </w:r>
    </w:p>
    <w:p w14:paraId="5C0481A5" w14:textId="46442EC2" w:rsidR="006844E0" w:rsidRPr="006844E0" w:rsidRDefault="006844E0" w:rsidP="006844E0">
      <w:pPr>
        <w:pStyle w:val="Default"/>
        <w:numPr>
          <w:ilvl w:val="0"/>
          <w:numId w:val="7"/>
        </w:numPr>
        <w:jc w:val="both"/>
        <w:rPr>
          <w:rFonts w:ascii="Aptos" w:hAnsi="Aptos"/>
          <w:b/>
          <w:bCs/>
          <w:color w:val="auto"/>
          <w:sz w:val="28"/>
          <w:szCs w:val="28"/>
        </w:rPr>
      </w:pPr>
      <w:r w:rsidRPr="006844E0">
        <w:rPr>
          <w:rFonts w:ascii="Aptos" w:hAnsi="Aptos"/>
          <w:color w:val="auto"/>
          <w:sz w:val="28"/>
          <w:szCs w:val="28"/>
        </w:rPr>
        <w:t>Revisión de reparaciones anteriores y elementos sobre cubierta</w:t>
      </w:r>
    </w:p>
    <w:p w14:paraId="444BE367" w14:textId="56353774" w:rsidR="006844E0" w:rsidRPr="006844E0" w:rsidRDefault="006844E0" w:rsidP="006844E0">
      <w:pPr>
        <w:pStyle w:val="Default"/>
        <w:numPr>
          <w:ilvl w:val="0"/>
          <w:numId w:val="7"/>
        </w:numPr>
        <w:jc w:val="both"/>
        <w:rPr>
          <w:rFonts w:ascii="Aptos" w:hAnsi="Aptos"/>
          <w:b/>
          <w:bCs/>
          <w:color w:val="auto"/>
          <w:sz w:val="28"/>
          <w:szCs w:val="28"/>
        </w:rPr>
      </w:pPr>
      <w:r w:rsidRPr="006844E0">
        <w:rPr>
          <w:rFonts w:ascii="Aptos" w:hAnsi="Aptos"/>
          <w:color w:val="auto"/>
          <w:sz w:val="28"/>
          <w:szCs w:val="28"/>
        </w:rPr>
        <w:t>Identificación de patologías existentes (crecimiento de musgos o vegetación, Presencia de manchas de humedad, Evidencia de filtraciones)</w:t>
      </w:r>
    </w:p>
    <w:p w14:paraId="361B8390" w14:textId="77777777" w:rsidR="006844E0" w:rsidRPr="006844E0" w:rsidRDefault="006844E0" w:rsidP="006844E0">
      <w:pPr>
        <w:pStyle w:val="Default"/>
        <w:ind w:left="720"/>
        <w:jc w:val="both"/>
        <w:rPr>
          <w:rFonts w:ascii="Aptos" w:hAnsi="Aptos"/>
          <w:b/>
          <w:bCs/>
          <w:color w:val="auto"/>
          <w:sz w:val="28"/>
          <w:szCs w:val="28"/>
        </w:rPr>
      </w:pPr>
    </w:p>
    <w:p w14:paraId="430FCD5A" w14:textId="2E7C1BFF" w:rsidR="00A65B3C" w:rsidRPr="006844E0" w:rsidRDefault="00A65B3C" w:rsidP="00A65B3C">
      <w:pPr>
        <w:rPr>
          <w:rFonts w:ascii="Aptos" w:hAnsi="Aptos"/>
        </w:rPr>
      </w:pPr>
    </w:p>
    <w:p w14:paraId="2231EAB3" w14:textId="39DB39E9" w:rsidR="00480BDE" w:rsidRDefault="00A65B3C" w:rsidP="00480BDE">
      <w:pP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  <w:r w:rsidRPr="006844E0">
        <w:rPr>
          <w:rFonts w:ascii="Aptos" w:hAnsi="Aptos"/>
          <w:b/>
          <w:bCs/>
          <w:sz w:val="28"/>
          <w:szCs w:val="28"/>
        </w:rPr>
        <w:t xml:space="preserve">VALOR TOTAL:  </w:t>
      </w:r>
      <w:r w:rsidRPr="006844E0"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CO"/>
          <w14:ligatures w14:val="none"/>
        </w:rPr>
        <w:t>$</w:t>
      </w:r>
      <w:r w:rsidR="00480BDE" w:rsidRPr="006844E0">
        <w:rPr>
          <w:rFonts w:ascii="Aptos" w:eastAsia="Times New Roman" w:hAnsi="Aptos" w:cs="Calibri"/>
          <w:b/>
          <w:bCs/>
          <w:color w:val="000000"/>
          <w:kern w:val="0"/>
          <w:lang w:eastAsia="es-MX"/>
          <w14:ligatures w14:val="none"/>
        </w:rPr>
        <w:t xml:space="preserve"> </w:t>
      </w:r>
      <w:r w:rsidR="006844E0" w:rsidRPr="006844E0"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  <w:t>650.000</w:t>
      </w:r>
      <w:r w:rsidR="00480BDE" w:rsidRPr="006844E0"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  <w:t xml:space="preserve">  </w:t>
      </w:r>
      <w:r w:rsidR="006844E0" w:rsidRPr="006844E0"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  <w:t>MAS</w:t>
      </w:r>
      <w:r w:rsidR="00480BDE" w:rsidRPr="006844E0"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  <w:t xml:space="preserve"> IVA</w:t>
      </w:r>
    </w:p>
    <w:p w14:paraId="767456E8" w14:textId="77777777" w:rsidR="006844E0" w:rsidRDefault="006844E0" w:rsidP="00480BDE">
      <w:pP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</w:p>
    <w:p w14:paraId="1FF7315A" w14:textId="77777777" w:rsidR="006844E0" w:rsidRDefault="006844E0" w:rsidP="00480BDE">
      <w:pP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</w:p>
    <w:p w14:paraId="7D8377F5" w14:textId="77777777" w:rsidR="006844E0" w:rsidRDefault="006844E0" w:rsidP="00480BDE">
      <w:pP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</w:p>
    <w:p w14:paraId="3DE3B526" w14:textId="77777777" w:rsidR="006844E0" w:rsidRDefault="006844E0" w:rsidP="00480BDE">
      <w:pP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</w:p>
    <w:p w14:paraId="6D75EF93" w14:textId="77777777" w:rsidR="006844E0" w:rsidRDefault="006844E0" w:rsidP="00480BDE">
      <w:pP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</w:p>
    <w:p w14:paraId="793ED42A" w14:textId="77777777" w:rsidR="006844E0" w:rsidRDefault="006844E0" w:rsidP="00480BDE">
      <w:pP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</w:p>
    <w:p w14:paraId="0F1853AC" w14:textId="77777777" w:rsidR="006844E0" w:rsidRDefault="006844E0" w:rsidP="00480BDE">
      <w:pP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</w:p>
    <w:p w14:paraId="1C203A9F" w14:textId="77777777" w:rsidR="006844E0" w:rsidRDefault="006844E0" w:rsidP="00480BDE">
      <w:pP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</w:p>
    <w:p w14:paraId="203AD1FA" w14:textId="77777777" w:rsidR="006844E0" w:rsidRPr="006844E0" w:rsidRDefault="006844E0" w:rsidP="00480BDE">
      <w:pPr>
        <w:rPr>
          <w:rFonts w:ascii="Aptos" w:eastAsia="Times New Roman" w:hAnsi="Aptos" w:cs="Calibri"/>
          <w:b/>
          <w:bCs/>
          <w:color w:val="000000"/>
          <w:kern w:val="0"/>
          <w:lang w:eastAsia="es-MX"/>
          <w14:ligatures w14:val="none"/>
        </w:rPr>
      </w:pPr>
    </w:p>
    <w:p w14:paraId="634C7BD0" w14:textId="01F3FCEF" w:rsidR="008925CC" w:rsidRPr="006844E0" w:rsidRDefault="008925CC" w:rsidP="008925CC">
      <w:pPr>
        <w:pStyle w:val="Default"/>
        <w:rPr>
          <w:rFonts w:ascii="Aptos" w:hAnsi="Aptos"/>
          <w:b/>
          <w:color w:val="auto"/>
          <w:sz w:val="28"/>
          <w:szCs w:val="28"/>
        </w:rPr>
      </w:pPr>
    </w:p>
    <w:p w14:paraId="5DCB2EBA" w14:textId="2A01909B" w:rsidR="000F3708" w:rsidRPr="006844E0" w:rsidRDefault="008925CC" w:rsidP="006844E0">
      <w:pPr>
        <w:pStyle w:val="Default"/>
        <w:numPr>
          <w:ilvl w:val="0"/>
          <w:numId w:val="6"/>
        </w:numPr>
        <w:rPr>
          <w:rFonts w:ascii="Aptos" w:hAnsi="Aptos"/>
          <w:color w:val="auto"/>
          <w:sz w:val="28"/>
          <w:szCs w:val="28"/>
        </w:rPr>
      </w:pPr>
      <w:r w:rsidRPr="006844E0">
        <w:rPr>
          <w:rFonts w:ascii="Aptos" w:hAnsi="Aptos"/>
          <w:b/>
          <w:bCs/>
          <w:color w:val="auto"/>
          <w:sz w:val="28"/>
          <w:szCs w:val="28"/>
        </w:rPr>
        <w:t>FORMA DE PAGO</w:t>
      </w:r>
      <w:r w:rsidR="00480BDE" w:rsidRPr="006844E0">
        <w:rPr>
          <w:rFonts w:ascii="Aptos" w:hAnsi="Aptos"/>
          <w:b/>
          <w:bCs/>
          <w:color w:val="auto"/>
          <w:sz w:val="28"/>
          <w:szCs w:val="28"/>
        </w:rPr>
        <w:t xml:space="preserve"> </w:t>
      </w:r>
    </w:p>
    <w:p w14:paraId="0ACF1BF7" w14:textId="77777777" w:rsidR="006844E0" w:rsidRPr="006844E0" w:rsidRDefault="006844E0" w:rsidP="006844E0">
      <w:pPr>
        <w:pStyle w:val="Default"/>
        <w:ind w:left="432"/>
        <w:rPr>
          <w:rFonts w:ascii="Aptos" w:hAnsi="Aptos"/>
          <w:color w:val="auto"/>
          <w:sz w:val="28"/>
          <w:szCs w:val="28"/>
        </w:rPr>
      </w:pPr>
    </w:p>
    <w:p w14:paraId="56CC8CC8" w14:textId="77777777" w:rsidR="000F3708" w:rsidRPr="006844E0" w:rsidRDefault="000F3708" w:rsidP="000F3708">
      <w:pPr>
        <w:pStyle w:val="Default"/>
        <w:rPr>
          <w:rFonts w:ascii="Aptos" w:hAnsi="Aptos"/>
          <w:color w:val="auto"/>
          <w:sz w:val="28"/>
          <w:szCs w:val="28"/>
        </w:rPr>
      </w:pPr>
    </w:p>
    <w:p w14:paraId="72C1B074" w14:textId="3A391898" w:rsidR="000F3708" w:rsidRDefault="006844E0" w:rsidP="006844E0">
      <w:pPr>
        <w:pStyle w:val="Default"/>
        <w:numPr>
          <w:ilvl w:val="0"/>
          <w:numId w:val="4"/>
        </w:numPr>
        <w:rPr>
          <w:rFonts w:ascii="Aptos" w:hAnsi="Aptos"/>
          <w:color w:val="auto"/>
          <w:sz w:val="28"/>
          <w:szCs w:val="28"/>
        </w:rPr>
      </w:pPr>
      <w:r w:rsidRPr="006844E0">
        <w:rPr>
          <w:rFonts w:ascii="Aptos" w:hAnsi="Aptos"/>
          <w:color w:val="auto"/>
          <w:sz w:val="28"/>
          <w:szCs w:val="28"/>
        </w:rPr>
        <w:t>5</w:t>
      </w:r>
      <w:r w:rsidR="000F3708" w:rsidRPr="006844E0">
        <w:rPr>
          <w:rFonts w:ascii="Aptos" w:hAnsi="Aptos"/>
          <w:color w:val="auto"/>
          <w:sz w:val="28"/>
          <w:szCs w:val="28"/>
        </w:rPr>
        <w:t>0% Del valor total como anticipo</w:t>
      </w:r>
    </w:p>
    <w:p w14:paraId="15E8AA25" w14:textId="743154AE" w:rsidR="006844E0" w:rsidRPr="006844E0" w:rsidRDefault="006844E0" w:rsidP="006844E0">
      <w:pPr>
        <w:pStyle w:val="Default"/>
        <w:ind w:left="1440"/>
        <w:rPr>
          <w:rFonts w:ascii="Aptos" w:hAnsi="Aptos"/>
          <w:color w:val="auto"/>
          <w:sz w:val="28"/>
          <w:szCs w:val="28"/>
        </w:rPr>
      </w:pPr>
    </w:p>
    <w:p w14:paraId="0B9B4024" w14:textId="77777777" w:rsidR="000F3708" w:rsidRPr="006844E0" w:rsidRDefault="000F3708" w:rsidP="000F3708">
      <w:pPr>
        <w:pStyle w:val="Default"/>
        <w:ind w:left="1440"/>
        <w:rPr>
          <w:rFonts w:ascii="Aptos" w:hAnsi="Aptos"/>
          <w:color w:val="auto"/>
          <w:sz w:val="28"/>
          <w:szCs w:val="28"/>
        </w:rPr>
      </w:pPr>
    </w:p>
    <w:p w14:paraId="5DF85974" w14:textId="7F8D6BC9" w:rsidR="000F3708" w:rsidRPr="006844E0" w:rsidRDefault="006844E0" w:rsidP="000F3708">
      <w:pPr>
        <w:pStyle w:val="Default"/>
        <w:numPr>
          <w:ilvl w:val="0"/>
          <w:numId w:val="4"/>
        </w:numPr>
        <w:rPr>
          <w:rFonts w:ascii="Aptos" w:hAnsi="Aptos"/>
          <w:color w:val="auto"/>
          <w:sz w:val="28"/>
          <w:szCs w:val="28"/>
        </w:rPr>
      </w:pPr>
      <w:r w:rsidRPr="006844E0">
        <w:rPr>
          <w:rFonts w:ascii="Aptos" w:hAnsi="Aptos"/>
          <w:color w:val="auto"/>
          <w:sz w:val="28"/>
          <w:szCs w:val="28"/>
        </w:rPr>
        <w:t>5</w:t>
      </w:r>
      <w:r w:rsidR="000F3708" w:rsidRPr="006844E0">
        <w:rPr>
          <w:rFonts w:ascii="Aptos" w:hAnsi="Aptos"/>
          <w:color w:val="auto"/>
          <w:sz w:val="28"/>
          <w:szCs w:val="28"/>
        </w:rPr>
        <w:t xml:space="preserve">0% </w:t>
      </w:r>
      <w:r>
        <w:rPr>
          <w:rFonts w:ascii="Aptos" w:hAnsi="Aptos"/>
          <w:color w:val="auto"/>
          <w:sz w:val="28"/>
          <w:szCs w:val="28"/>
        </w:rPr>
        <w:t>Una vez entregado informe</w:t>
      </w:r>
    </w:p>
    <w:p w14:paraId="23A2BBAE" w14:textId="77777777" w:rsidR="000F3708" w:rsidRDefault="000F3708" w:rsidP="00480BDE">
      <w:pPr>
        <w:pStyle w:val="Default"/>
        <w:ind w:left="720"/>
        <w:rPr>
          <w:b/>
          <w:bCs/>
          <w:color w:val="auto"/>
          <w:sz w:val="28"/>
          <w:szCs w:val="28"/>
        </w:rPr>
      </w:pPr>
    </w:p>
    <w:p w14:paraId="53D7D105" w14:textId="77777777" w:rsidR="009A0412" w:rsidRDefault="009A0412" w:rsidP="006844E0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</w:p>
    <w:p w14:paraId="14E5A605" w14:textId="77777777" w:rsidR="006844E0" w:rsidRPr="006844E0" w:rsidRDefault="006844E0" w:rsidP="006844E0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</w:p>
    <w:p w14:paraId="7728589D" w14:textId="77777777" w:rsidR="008925CC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  <w:r w:rsidRPr="00286B8D">
        <w:rPr>
          <w:rFonts w:cs="Arial"/>
          <w:iCs/>
          <w:sz w:val="28"/>
          <w:szCs w:val="28"/>
        </w:rPr>
        <w:t>Gracias por su atención y estamos en espera de poderles servir y cumplir con sus expectativas.</w:t>
      </w:r>
    </w:p>
    <w:p w14:paraId="10721FD5" w14:textId="77777777" w:rsidR="009A0412" w:rsidRPr="00286B8D" w:rsidRDefault="009A0412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61DC85FB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640CCD44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5A2B96CC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rFonts w:cs="Arial"/>
          <w:i/>
          <w:iCs/>
          <w:sz w:val="28"/>
          <w:szCs w:val="28"/>
        </w:rPr>
        <w:t>Atentamente,</w:t>
      </w:r>
    </w:p>
    <w:p w14:paraId="5544FBEE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noProof/>
          <w:sz w:val="28"/>
          <w:szCs w:val="28"/>
          <w:lang w:eastAsia="es-CO"/>
        </w:rPr>
        <w:drawing>
          <wp:anchor distT="0" distB="0" distL="114300" distR="114300" simplePos="0" relativeHeight="251661312" behindDoc="0" locked="0" layoutInCell="1" allowOverlap="1" wp14:anchorId="2E61FBA5" wp14:editId="7FFFB883">
            <wp:simplePos x="0" y="0"/>
            <wp:positionH relativeFrom="column">
              <wp:posOffset>400685</wp:posOffset>
            </wp:positionH>
            <wp:positionV relativeFrom="paragraph">
              <wp:posOffset>104775</wp:posOffset>
            </wp:positionV>
            <wp:extent cx="2242185" cy="589915"/>
            <wp:effectExtent l="0" t="0" r="5715" b="635"/>
            <wp:wrapTopAndBottom/>
            <wp:docPr id="4" name="Imagen 3" descr="Un dibujo de un pizarrón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Un dibujo de un pizarrón blanco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8F8FC"/>
                        </a:clrFrom>
                        <a:clrTo>
                          <a:srgbClr val="F8F8FC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81C1E9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i/>
          <w:iCs/>
          <w:sz w:val="28"/>
          <w:szCs w:val="28"/>
        </w:rPr>
      </w:pPr>
      <w:r w:rsidRPr="00286B8D">
        <w:rPr>
          <w:rFonts w:cs="Arial"/>
          <w:b/>
          <w:i/>
          <w:iCs/>
          <w:sz w:val="28"/>
          <w:szCs w:val="28"/>
        </w:rPr>
        <w:t>RENSO MONTOYA</w:t>
      </w:r>
    </w:p>
    <w:p w14:paraId="56F8E96D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rFonts w:cs="Arial"/>
          <w:i/>
          <w:iCs/>
          <w:sz w:val="28"/>
          <w:szCs w:val="28"/>
        </w:rPr>
        <w:t>GERENTE FRESH HOUSE</w:t>
      </w:r>
    </w:p>
    <w:p w14:paraId="2E1125DF" w14:textId="544198C5" w:rsidR="00067C4E" w:rsidRPr="00412BDB" w:rsidRDefault="008925CC" w:rsidP="000F3708">
      <w:pPr>
        <w:pStyle w:val="Prrafodelista"/>
        <w:jc w:val="both"/>
        <w:rPr>
          <w:rFonts w:cs="Arial"/>
          <w:i/>
          <w:sz w:val="28"/>
          <w:szCs w:val="28"/>
          <w:u w:val="single"/>
        </w:rPr>
      </w:pPr>
      <w:r w:rsidRPr="00286B8D">
        <w:rPr>
          <w:rFonts w:cs="Arial"/>
          <w:i/>
          <w:iCs/>
          <w:sz w:val="28"/>
          <w:szCs w:val="28"/>
        </w:rPr>
        <w:t>3104617353</w:t>
      </w:r>
    </w:p>
    <w:sectPr w:rsidR="00067C4E" w:rsidRPr="00412BDB" w:rsidSect="00067C4E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4AF3B" w14:textId="77777777" w:rsidR="006B3564" w:rsidRDefault="006B3564" w:rsidP="00067C4E">
      <w:pPr>
        <w:spacing w:after="0" w:line="240" w:lineRule="auto"/>
      </w:pPr>
      <w:r>
        <w:separator/>
      </w:r>
    </w:p>
  </w:endnote>
  <w:endnote w:type="continuationSeparator" w:id="0">
    <w:p w14:paraId="3428D163" w14:textId="77777777" w:rsidR="006B3564" w:rsidRDefault="006B3564" w:rsidP="00067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ABB2E" w14:textId="77777777" w:rsidR="00067C4E" w:rsidRDefault="00067C4E">
    <w:pPr>
      <w:pStyle w:val="Piedepgina"/>
    </w:pPr>
  </w:p>
  <w:p w14:paraId="5C5B91FA" w14:textId="77777777" w:rsidR="00067C4E" w:rsidRDefault="00067C4E">
    <w:pPr>
      <w:pStyle w:val="Piedepgina"/>
    </w:pPr>
  </w:p>
  <w:p w14:paraId="3FFBFB7D" w14:textId="77777777" w:rsidR="00067C4E" w:rsidRDefault="00067C4E">
    <w:pPr>
      <w:pStyle w:val="Piedepgina"/>
    </w:pPr>
  </w:p>
  <w:p w14:paraId="40EBB1D1" w14:textId="77777777" w:rsidR="00067C4E" w:rsidRDefault="00067C4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297145E" wp14:editId="38F527DA">
              <wp:simplePos x="0" y="0"/>
              <wp:positionH relativeFrom="column">
                <wp:posOffset>-1092200</wp:posOffset>
              </wp:positionH>
              <wp:positionV relativeFrom="paragraph">
                <wp:posOffset>-1492101</wp:posOffset>
              </wp:positionV>
              <wp:extent cx="7823189" cy="2750676"/>
              <wp:effectExtent l="0" t="0" r="635" b="0"/>
              <wp:wrapNone/>
              <wp:docPr id="225049042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 flipV="1">
                        <a:off x="0" y="0"/>
                        <a:ext cx="7823189" cy="2750676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7769597" y="2691249"/>
                            </a:moveTo>
                            <a:lnTo>
                              <a:pt x="0" y="2691249"/>
                            </a:lnTo>
                            <a:lnTo>
                              <a:pt x="0" y="0"/>
                            </a:lnTo>
                            <a:lnTo>
                              <a:pt x="7769597" y="0"/>
                            </a:lnTo>
                            <a:lnTo>
                              <a:pt x="7769597" y="2691249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12160CD" id="Freeform 3" o:spid="_x0000_s1026" style="position:absolute;margin-left:-86pt;margin-top:-117.5pt;width:616pt;height:216.6pt;rotation:180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" path="m7769597,2691249l,2691249,,,7769597,r,2691249xe" stroked="f">
              <v:fill r:id="rId3" o:title="" recolor="t" rotate="t" type="tile"/>
              <v:path arrowok="t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0EC12" w14:textId="77777777" w:rsidR="00067C4E" w:rsidRDefault="00067C4E">
    <w:pPr>
      <w:pStyle w:val="Piedepgina"/>
    </w:pPr>
  </w:p>
  <w:p w14:paraId="505D5125" w14:textId="77777777" w:rsidR="00067C4E" w:rsidRDefault="00067C4E">
    <w:pPr>
      <w:pStyle w:val="Piedepgina"/>
    </w:pPr>
  </w:p>
  <w:p w14:paraId="26FED3C8" w14:textId="77777777" w:rsidR="00067C4E" w:rsidRDefault="00067C4E">
    <w:pPr>
      <w:pStyle w:val="Piedepgina"/>
    </w:pPr>
  </w:p>
  <w:p w14:paraId="190F633F" w14:textId="77777777" w:rsidR="00067C4E" w:rsidRDefault="00067C4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6CCA8B62" wp14:editId="315212EF">
              <wp:simplePos x="0" y="0"/>
              <wp:positionH relativeFrom="column">
                <wp:posOffset>-1098064</wp:posOffset>
              </wp:positionH>
              <wp:positionV relativeFrom="page">
                <wp:posOffset>7888941</wp:posOffset>
              </wp:positionV>
              <wp:extent cx="7822565" cy="2750185"/>
              <wp:effectExtent l="0" t="0" r="635" b="0"/>
              <wp:wrapNone/>
              <wp:docPr id="1507270594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 flipV="1">
                        <a:off x="0" y="0"/>
                        <a:ext cx="7822565" cy="27501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7769597" y="2691249"/>
                            </a:moveTo>
                            <a:lnTo>
                              <a:pt x="0" y="2691249"/>
                            </a:lnTo>
                            <a:lnTo>
                              <a:pt x="0" y="0"/>
                            </a:lnTo>
                            <a:lnTo>
                              <a:pt x="7769597" y="0"/>
                            </a:lnTo>
                            <a:lnTo>
                              <a:pt x="7769597" y="2691249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FBF1B02" id="Freeform 3" o:spid="_x0000_s1026" style="position:absolute;margin-left:-86.45pt;margin-top:621.2pt;width:615.95pt;height:216.55pt;rotation:180;flip:x y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" path="m7769597,2691249l,2691249,,,7769597,r,2691249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A7736" w14:textId="77777777" w:rsidR="006B3564" w:rsidRDefault="006B3564" w:rsidP="00067C4E">
      <w:pPr>
        <w:spacing w:after="0" w:line="240" w:lineRule="auto"/>
      </w:pPr>
      <w:r>
        <w:separator/>
      </w:r>
    </w:p>
  </w:footnote>
  <w:footnote w:type="continuationSeparator" w:id="0">
    <w:p w14:paraId="6F8D8AF0" w14:textId="77777777" w:rsidR="006B3564" w:rsidRDefault="006B3564" w:rsidP="00067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374F1" w14:textId="77777777" w:rsidR="00067C4E" w:rsidRDefault="00067C4E" w:rsidP="00067C4E">
    <w:pPr>
      <w:pStyle w:val="Encabezado"/>
    </w:pPr>
  </w:p>
  <w:p w14:paraId="667A14CB" w14:textId="77777777" w:rsidR="00067C4E" w:rsidRDefault="00067C4E" w:rsidP="00067C4E">
    <w:pPr>
      <w:pStyle w:val="Encabezado"/>
    </w:pPr>
  </w:p>
  <w:p w14:paraId="747CA861" w14:textId="77777777" w:rsidR="00067C4E" w:rsidRDefault="00067C4E" w:rsidP="00067C4E">
    <w:pPr>
      <w:pStyle w:val="Encabezado"/>
    </w:pPr>
  </w:p>
  <w:p w14:paraId="6D547C02" w14:textId="77777777" w:rsidR="00067C4E" w:rsidRDefault="00067C4E" w:rsidP="00067C4E">
    <w:pPr>
      <w:pStyle w:val="Encabezado"/>
    </w:pPr>
  </w:p>
  <w:p w14:paraId="5D2652C9" w14:textId="77777777" w:rsidR="00067C4E" w:rsidRDefault="00067C4E" w:rsidP="00067C4E">
    <w:pPr>
      <w:pStyle w:val="Encabezado"/>
    </w:pPr>
  </w:p>
  <w:p w14:paraId="62F1FF05" w14:textId="77777777" w:rsidR="00067C4E" w:rsidRDefault="00067C4E" w:rsidP="00067C4E">
    <w:pPr>
      <w:pStyle w:val="Encabezado"/>
    </w:pPr>
  </w:p>
  <w:p w14:paraId="179CD943" w14:textId="77777777" w:rsidR="00480BDE" w:rsidRDefault="00480BDE" w:rsidP="00067C4E">
    <w:pPr>
      <w:pStyle w:val="Encabezado"/>
    </w:pPr>
  </w:p>
  <w:p w14:paraId="1283177E" w14:textId="77777777" w:rsidR="00067C4E" w:rsidRDefault="00067C4E" w:rsidP="00067C4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E89C6DC" wp14:editId="769EBBC9">
              <wp:simplePos x="0" y="0"/>
              <wp:positionH relativeFrom="column">
                <wp:posOffset>-1098064</wp:posOffset>
              </wp:positionH>
              <wp:positionV relativeFrom="page">
                <wp:posOffset>-573741</wp:posOffset>
              </wp:positionV>
              <wp:extent cx="7823200" cy="2752725"/>
              <wp:effectExtent l="0" t="0" r="0" b="0"/>
              <wp:wrapNone/>
              <wp:docPr id="1328536230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823200" cy="2752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0" y="0"/>
                            </a:moveTo>
                            <a:lnTo>
                              <a:pt x="7769597" y="0"/>
                            </a:lnTo>
                            <a:lnTo>
                              <a:pt x="7769597" y="2691248"/>
                            </a:lnTo>
                            <a:lnTo>
                              <a:pt x="0" y="269124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F19D14A" id="Freeform 2" o:spid="_x0000_s1026" style="position:absolute;margin-left:-86.45pt;margin-top:-45.2pt;width:616pt;height:216.75pt;rotation:180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9MVWv6hS9fVXjqZz7366eEetT9mIAAECBAgQIECAAAECPSAwtz/190A3dZEAgVkuMDxU&#13;&#10;7bnsvNZTZVFUs7yrukeAAAECBAhMskD8NvHcJB/C7gk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" path="m,l7769597,r,2691248l,2691248,,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B2206" w14:textId="77777777" w:rsidR="00067C4E" w:rsidRDefault="00067C4E" w:rsidP="00067C4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30069789" wp14:editId="07F0253C">
              <wp:simplePos x="0" y="0"/>
              <wp:positionH relativeFrom="column">
                <wp:posOffset>-1098064</wp:posOffset>
              </wp:positionH>
              <wp:positionV relativeFrom="page">
                <wp:posOffset>-573741</wp:posOffset>
              </wp:positionV>
              <wp:extent cx="7823200" cy="2752725"/>
              <wp:effectExtent l="0" t="0" r="0" b="0"/>
              <wp:wrapNone/>
              <wp:docPr id="292650953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823200" cy="2752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0" y="0"/>
                            </a:moveTo>
                            <a:lnTo>
                              <a:pt x="7769597" y="0"/>
                            </a:lnTo>
                            <a:lnTo>
                              <a:pt x="7769597" y="2691248"/>
                            </a:lnTo>
                            <a:lnTo>
                              <a:pt x="0" y="269124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2C60908" id="Freeform 2" o:spid="_x0000_s1026" style="position:absolute;margin-left:-86.45pt;margin-top:-45.2pt;width:616pt;height:216.75pt;rotation:180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9MVWv6hS9fVXjqZz7366eEetT9mIAAECBAgQIECAAAECPSAwtz/190A3dZEAgVkuMDxU&#13;&#10;7bnsvNZTZVFUs7yrukeAAAECBAhMskD8NvHcJB/C7gk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" path="m,l7769597,r,2691248l,2691248,,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  <w:p w14:paraId="6184FEF8" w14:textId="77777777" w:rsidR="00067C4E" w:rsidRDefault="00067C4E" w:rsidP="00067C4E">
    <w:pPr>
      <w:pStyle w:val="Encabezado"/>
    </w:pPr>
  </w:p>
  <w:p w14:paraId="4636522D" w14:textId="77777777" w:rsidR="00067C4E" w:rsidRDefault="00067C4E" w:rsidP="00067C4E">
    <w:pPr>
      <w:pStyle w:val="Encabezado"/>
    </w:pPr>
  </w:p>
  <w:p w14:paraId="2CFB5946" w14:textId="77777777" w:rsidR="00067C4E" w:rsidRDefault="00067C4E" w:rsidP="00067C4E">
    <w:pPr>
      <w:pStyle w:val="Encabezado"/>
    </w:pPr>
    <w:r w:rsidRPr="00D05F0E">
      <w:rPr>
        <w:rFonts w:ascii="Century Gothic" w:hAnsi="Century Gothic"/>
        <w:noProof/>
      </w:rPr>
      <w:drawing>
        <wp:anchor distT="0" distB="0" distL="114300" distR="114300" simplePos="0" relativeHeight="251666432" behindDoc="1" locked="0" layoutInCell="1" allowOverlap="1" wp14:anchorId="22D126B2" wp14:editId="4CC64179">
          <wp:simplePos x="0" y="0"/>
          <wp:positionH relativeFrom="column">
            <wp:posOffset>3133090</wp:posOffset>
          </wp:positionH>
          <wp:positionV relativeFrom="page">
            <wp:posOffset>1208405</wp:posOffset>
          </wp:positionV>
          <wp:extent cx="2440305" cy="970280"/>
          <wp:effectExtent l="0" t="0" r="0" b="0"/>
          <wp:wrapNone/>
          <wp:docPr id="142616840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122869" name="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0305" cy="970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9C8C80" w14:textId="77777777" w:rsidR="00067C4E" w:rsidRDefault="00067C4E" w:rsidP="00067C4E">
    <w:pPr>
      <w:pStyle w:val="Encabezado"/>
    </w:pPr>
  </w:p>
  <w:p w14:paraId="2DC6DB93" w14:textId="77777777" w:rsidR="00067C4E" w:rsidRDefault="00067C4E" w:rsidP="00067C4E">
    <w:pPr>
      <w:pStyle w:val="Encabezado"/>
    </w:pPr>
  </w:p>
  <w:p w14:paraId="40E25E69" w14:textId="77777777" w:rsidR="00067C4E" w:rsidRDefault="00067C4E" w:rsidP="00067C4E">
    <w:pPr>
      <w:pStyle w:val="Encabezado"/>
    </w:pPr>
  </w:p>
  <w:p w14:paraId="474CAAFA" w14:textId="77777777" w:rsidR="00067C4E" w:rsidRDefault="00067C4E" w:rsidP="00067C4E">
    <w:pPr>
      <w:pStyle w:val="Encabezado"/>
    </w:pPr>
  </w:p>
  <w:p w14:paraId="63480193" w14:textId="77777777" w:rsidR="00067C4E" w:rsidRDefault="00067C4E" w:rsidP="00067C4E">
    <w:pPr>
      <w:pStyle w:val="Encabezado"/>
    </w:pPr>
  </w:p>
  <w:p w14:paraId="5C714C8D" w14:textId="77777777" w:rsidR="00067C4E" w:rsidRDefault="00067C4E" w:rsidP="00067C4E">
    <w:pPr>
      <w:pStyle w:val="Encabezado"/>
    </w:pPr>
  </w:p>
  <w:p w14:paraId="0192A980" w14:textId="77777777" w:rsidR="00067C4E" w:rsidRDefault="00067C4E" w:rsidP="00067C4E">
    <w:pPr>
      <w:pStyle w:val="Encabezado"/>
    </w:pPr>
  </w:p>
  <w:p w14:paraId="727D32AB" w14:textId="77777777" w:rsidR="00067C4E" w:rsidRDefault="00067C4E" w:rsidP="00067C4E">
    <w:pPr>
      <w:pStyle w:val="Encabezado"/>
    </w:pPr>
  </w:p>
  <w:p w14:paraId="480DB98A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FRESH HOUSE</w:t>
    </w:r>
  </w:p>
  <w:p w14:paraId="5193CC42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NIT. 901.718.258-4</w:t>
    </w:r>
  </w:p>
  <w:p w14:paraId="2E0FD3BF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Calle 19 Norte 18-64  Ed. Atlantis piso 3 local 7</w:t>
    </w:r>
  </w:p>
  <w:p w14:paraId="303B2313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Tel. 310 461 7353</w:t>
    </w:r>
  </w:p>
  <w:p w14:paraId="67BD5DD3" w14:textId="77777777" w:rsidR="00067C4E" w:rsidRDefault="00067C4E" w:rsidP="00067C4E">
    <w:pPr>
      <w:pStyle w:val="Encabezado"/>
      <w:ind w:firstLine="708"/>
    </w:pPr>
  </w:p>
  <w:p w14:paraId="66C56442" w14:textId="77777777" w:rsidR="00067C4E" w:rsidRDefault="00067C4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045A"/>
    <w:multiLevelType w:val="hybridMultilevel"/>
    <w:tmpl w:val="C9369E1C"/>
    <w:lvl w:ilvl="0" w:tplc="3CEC87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61DEE"/>
    <w:multiLevelType w:val="hybridMultilevel"/>
    <w:tmpl w:val="3398B718"/>
    <w:lvl w:ilvl="0" w:tplc="A552B4BA">
      <w:start w:val="310"/>
      <w:numFmt w:val="bullet"/>
      <w:lvlText w:val="-"/>
      <w:lvlJc w:val="left"/>
      <w:pPr>
        <w:ind w:left="432" w:hanging="360"/>
      </w:pPr>
      <w:rPr>
        <w:rFonts w:ascii="Arial" w:eastAsiaTheme="minorHAnsi" w:hAnsi="Arial" w:cs="Arial" w:hint="default"/>
        <w:b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D74DC1"/>
    <w:multiLevelType w:val="hybridMultilevel"/>
    <w:tmpl w:val="4482AE66"/>
    <w:lvl w:ilvl="0" w:tplc="080A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  <w:b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D54AB2"/>
    <w:multiLevelType w:val="hybridMultilevel"/>
    <w:tmpl w:val="A1EEAA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EA734A"/>
    <w:multiLevelType w:val="hybridMultilevel"/>
    <w:tmpl w:val="78C8F656"/>
    <w:lvl w:ilvl="0" w:tplc="A552B4BA">
      <w:start w:val="310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color w:val="000000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9E472B1"/>
    <w:multiLevelType w:val="hybridMultilevel"/>
    <w:tmpl w:val="DE669A7E"/>
    <w:lvl w:ilvl="0" w:tplc="A552B4BA">
      <w:start w:val="310"/>
      <w:numFmt w:val="bullet"/>
      <w:lvlText w:val="-"/>
      <w:lvlJc w:val="left"/>
      <w:pPr>
        <w:ind w:left="432" w:hanging="360"/>
      </w:pPr>
      <w:rPr>
        <w:rFonts w:ascii="Arial" w:eastAsiaTheme="minorHAnsi" w:hAnsi="Arial" w:cs="Arial" w:hint="default"/>
        <w:color w:val="000000"/>
      </w:rPr>
    </w:lvl>
    <w:lvl w:ilvl="1" w:tplc="240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" w15:restartNumberingAfterBreak="0">
    <w:nsid w:val="6B9A4515"/>
    <w:multiLevelType w:val="multilevel"/>
    <w:tmpl w:val="F53827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4" w:hanging="40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num w:numId="1" w16cid:durableId="1018435457">
    <w:abstractNumId w:val="5"/>
  </w:num>
  <w:num w:numId="2" w16cid:durableId="1931157034">
    <w:abstractNumId w:val="0"/>
  </w:num>
  <w:num w:numId="3" w16cid:durableId="1211066230">
    <w:abstractNumId w:val="6"/>
  </w:num>
  <w:num w:numId="4" w16cid:durableId="2063869108">
    <w:abstractNumId w:val="4"/>
  </w:num>
  <w:num w:numId="5" w16cid:durableId="2027753399">
    <w:abstractNumId w:val="1"/>
  </w:num>
  <w:num w:numId="6" w16cid:durableId="1014066213">
    <w:abstractNumId w:val="2"/>
  </w:num>
  <w:num w:numId="7" w16cid:durableId="10430203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5CC"/>
    <w:rsid w:val="00067C4E"/>
    <w:rsid w:val="0007366F"/>
    <w:rsid w:val="000C1954"/>
    <w:rsid w:val="000F3708"/>
    <w:rsid w:val="001261D9"/>
    <w:rsid w:val="0026327D"/>
    <w:rsid w:val="00266C50"/>
    <w:rsid w:val="002800CC"/>
    <w:rsid w:val="00355414"/>
    <w:rsid w:val="00406773"/>
    <w:rsid w:val="00412BDB"/>
    <w:rsid w:val="00463CD9"/>
    <w:rsid w:val="00480BDE"/>
    <w:rsid w:val="00536F80"/>
    <w:rsid w:val="006844E0"/>
    <w:rsid w:val="006B3564"/>
    <w:rsid w:val="00715BB0"/>
    <w:rsid w:val="00762C9E"/>
    <w:rsid w:val="00813433"/>
    <w:rsid w:val="008604BC"/>
    <w:rsid w:val="008925CC"/>
    <w:rsid w:val="00894390"/>
    <w:rsid w:val="00927064"/>
    <w:rsid w:val="009843F6"/>
    <w:rsid w:val="009A0412"/>
    <w:rsid w:val="009A3B51"/>
    <w:rsid w:val="00A65B3C"/>
    <w:rsid w:val="00B113F4"/>
    <w:rsid w:val="00F6448A"/>
    <w:rsid w:val="00FE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4C6328"/>
  <w15:chartTrackingRefBased/>
  <w15:docId w15:val="{8F7E8CEE-BF34-8F42-A30A-308BF4196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7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7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7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7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7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7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7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7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7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7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7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7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7C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7C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7C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7C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7C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7C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7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7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7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7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7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7C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7C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7C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7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7C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7C4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67C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7C4E"/>
  </w:style>
  <w:style w:type="paragraph" w:styleId="Piedepgina">
    <w:name w:val="footer"/>
    <w:basedOn w:val="Normal"/>
    <w:link w:val="PiedepginaCar"/>
    <w:uiPriority w:val="99"/>
    <w:unhideWhenUsed/>
    <w:rsid w:val="00067C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7C4E"/>
  </w:style>
  <w:style w:type="character" w:customStyle="1" w:styleId="wdyuqq">
    <w:name w:val="wdyuqq"/>
    <w:basedOn w:val="Fuentedeprrafopredeter"/>
    <w:rsid w:val="008925CC"/>
  </w:style>
  <w:style w:type="paragraph" w:customStyle="1" w:styleId="Default">
    <w:name w:val="Default"/>
    <w:rsid w:val="008925C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dresmontoyaosorio/Library/Group%20Containers/UBF8T346G9.Office/User%20Content.localized/Templates.localized/FORMATO%20ESTANDAR%20FRESHOUS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FORMATO ESTANDAR FRESHOUSE.dotx</Template>
  <TotalTime>0</TotalTime>
  <Pages>4</Pages>
  <Words>348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Montoya osorio</dc:creator>
  <cp:keywords/>
  <dc:description/>
  <cp:lastModifiedBy>Renso Montoya Upegui</cp:lastModifiedBy>
  <cp:revision>2</cp:revision>
  <cp:lastPrinted>2025-12-11T21:46:00Z</cp:lastPrinted>
  <dcterms:created xsi:type="dcterms:W3CDTF">2026-01-14T02:53:00Z</dcterms:created>
  <dcterms:modified xsi:type="dcterms:W3CDTF">2026-01-14T02:53:00Z</dcterms:modified>
</cp:coreProperties>
</file>
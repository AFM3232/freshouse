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E4FA" w14:textId="56A02C54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>Armenia,</w:t>
      </w:r>
      <w:r w:rsidR="00FE4450">
        <w:rPr>
          <w:b/>
          <w:bCs/>
        </w:rPr>
        <w:t xml:space="preserve"> </w:t>
      </w:r>
      <w:r w:rsidR="00813433">
        <w:rPr>
          <w:b/>
          <w:bCs/>
        </w:rPr>
        <w:t>1</w:t>
      </w:r>
      <w:r w:rsidR="006844E0">
        <w:rPr>
          <w:b/>
          <w:bCs/>
        </w:rPr>
        <w:t>3</w:t>
      </w:r>
      <w:r w:rsidRPr="008925CC">
        <w:rPr>
          <w:b/>
          <w:bCs/>
        </w:rPr>
        <w:t xml:space="preserve"> de </w:t>
      </w:r>
      <w:r w:rsidR="006844E0">
        <w:rPr>
          <w:b/>
          <w:bCs/>
        </w:rPr>
        <w:t>enero</w:t>
      </w:r>
      <w:r w:rsidRPr="008925CC">
        <w:rPr>
          <w:b/>
          <w:bCs/>
        </w:rPr>
        <w:t xml:space="preserve"> 20</w:t>
      </w:r>
      <w:r w:rsidR="006844E0">
        <w:rPr>
          <w:b/>
          <w:bCs/>
        </w:rPr>
        <w:t>26</w:t>
      </w:r>
    </w:p>
    <w:p w14:paraId="1ECAD719" w14:textId="705C014E" w:rsidR="008925CC" w:rsidRPr="008925CC" w:rsidRDefault="008925CC" w:rsidP="008925CC">
      <w:pPr>
        <w:rPr>
          <w:b/>
          <w:bCs/>
        </w:rPr>
      </w:pPr>
      <w:r w:rsidRPr="008925CC">
        <w:rPr>
          <w:b/>
          <w:bCs/>
        </w:rPr>
        <w:t xml:space="preserve">Att: </w:t>
      </w:r>
      <w:r w:rsidR="00092253">
        <w:rPr>
          <w:b/>
          <w:bCs/>
        </w:rPr>
        <w:t>Administración Conjunto Residencial Torres De Orense</w:t>
      </w:r>
    </w:p>
    <w:p w14:paraId="37A69CE4" w14:textId="77777777" w:rsidR="008925CC" w:rsidRDefault="008925CC" w:rsidP="008925CC"/>
    <w:p w14:paraId="0DDD9EC3" w14:textId="21DE3940" w:rsidR="008925CC" w:rsidRPr="008925CC" w:rsidRDefault="008925CC" w:rsidP="008925CC">
      <w:pPr>
        <w:jc w:val="both"/>
        <w:rPr>
          <w:b/>
          <w:bCs/>
        </w:rPr>
      </w:pPr>
      <w:r>
        <w:t xml:space="preserve">Con más de </w:t>
      </w:r>
      <w:r w:rsidRPr="008925CC">
        <w:rPr>
          <w:b/>
          <w:bCs/>
        </w:rPr>
        <w:t xml:space="preserve">8 años de experiencia y más de 300,000 metros cuadrados </w:t>
      </w:r>
      <w:r w:rsidR="00813433">
        <w:rPr>
          <w:b/>
          <w:bCs/>
        </w:rPr>
        <w:t>intervenidos</w:t>
      </w:r>
      <w:r>
        <w:t xml:space="preserve">, </w:t>
      </w:r>
      <w:r w:rsidRPr="008925CC">
        <w:rPr>
          <w:b/>
          <w:bCs/>
        </w:rPr>
        <w:t>Freshouse S.A.S</w:t>
      </w:r>
      <w:r>
        <w:t xml:space="preserve"> se ha posicionado como una empresa líder en el sector del mantenimiento en el Quindío. </w:t>
      </w:r>
      <w:r w:rsidRPr="008925CC">
        <w:rPr>
          <w:b/>
          <w:bCs/>
        </w:rPr>
        <w:t>Reconocida y recomendada por marcas de renombre como Pintuco y Sika</w:t>
      </w:r>
      <w:r>
        <w:t>, nos destacamos por ofrecer un servicio integral y de calidad superior. Nuestro equipo altamente capacitado y especializado en diversas técnicas de pintura</w:t>
      </w:r>
      <w:r w:rsidR="00813433">
        <w:t>, Lavado e impermeabilización.</w:t>
      </w:r>
      <w:r>
        <w:t xml:space="preserve"> </w:t>
      </w:r>
      <w:r w:rsidR="00813433">
        <w:t>S</w:t>
      </w:r>
      <w:r>
        <w:t xml:space="preserve">e encarga de brindar soluciones personalizadas, utilizando materiales de primera calidad para garantizar resultados impecables y duraderos. Nos comprometemos con el cumplimiento de los plazos acordados y nos esforzamos por superar las expectativas de nuestros clientes. Confía en Freshouse S.A.S para embellecer y proteger tus espacios, y </w:t>
      </w:r>
      <w:r w:rsidRPr="008925CC">
        <w:rPr>
          <w:b/>
          <w:bCs/>
        </w:rPr>
        <w:t>descubre por qué somos la elección preferida en el Quindío.</w:t>
      </w:r>
    </w:p>
    <w:p w14:paraId="59FBA2C7" w14:textId="61D9D4DC" w:rsidR="00B113F4" w:rsidRPr="008925CC" w:rsidRDefault="00B113F4"/>
    <w:p w14:paraId="25A09DE3" w14:textId="77777777" w:rsidR="00067C4E" w:rsidRDefault="00067C4E"/>
    <w:p w14:paraId="39991CE7" w14:textId="77777777" w:rsidR="006844E0" w:rsidRPr="008925CC" w:rsidRDefault="006844E0"/>
    <w:p w14:paraId="1DD5CF08" w14:textId="77777777" w:rsidR="00067C4E" w:rsidRPr="008925CC" w:rsidRDefault="00067C4E"/>
    <w:p w14:paraId="016F3492" w14:textId="77777777" w:rsidR="008925CC" w:rsidRPr="00D05F0E" w:rsidRDefault="008925CC" w:rsidP="008925CC">
      <w:pPr>
        <w:jc w:val="both"/>
        <w:rPr>
          <w:rStyle w:val="wdyuqq"/>
          <w:rFonts w:cs="Arial"/>
          <w:b/>
          <w:bCs/>
          <w:color w:val="000000"/>
          <w:sz w:val="28"/>
          <w:szCs w:val="28"/>
        </w:rPr>
      </w:pPr>
      <w:r w:rsidRPr="00D05F0E">
        <w:rPr>
          <w:rStyle w:val="wdyuqq"/>
          <w:rFonts w:cs="Arial"/>
          <w:b/>
          <w:bCs/>
          <w:color w:val="000000"/>
          <w:sz w:val="28"/>
          <w:szCs w:val="28"/>
        </w:rPr>
        <w:lastRenderedPageBreak/>
        <w:t>¿Qué ofrecemos?</w:t>
      </w:r>
    </w:p>
    <w:p w14:paraId="22407FB6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Realizamos un verdadero análisis al momento de cotizar y brindamos una solución real no solo a los problemas sino a los generadores de estos.</w:t>
      </w:r>
    </w:p>
    <w:p w14:paraId="1F702537" w14:textId="77777777" w:rsidR="008925CC" w:rsidRPr="00D05F0E" w:rsidRDefault="008925CC" w:rsidP="008925CC">
      <w:pPr>
        <w:pStyle w:val="Prrafodelista"/>
        <w:spacing w:after="80" w:line="240" w:lineRule="auto"/>
        <w:ind w:left="431"/>
        <w:jc w:val="both"/>
        <w:rPr>
          <w:rFonts w:cs="Arial"/>
          <w:sz w:val="28"/>
          <w:szCs w:val="28"/>
        </w:rPr>
      </w:pPr>
    </w:p>
    <w:p w14:paraId="2C506185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la más alta tecnología al momento de trabajar con rodillos especializados para las superficies a trabajar, equipos de altura de la más alta gama en seguridad, equipos especializados como Airless e hidrolavadora de alta gama para asegurar los acabados, tomas e informes con dron, etc.</w:t>
      </w:r>
    </w:p>
    <w:p w14:paraId="22BA05CB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57D101A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Brindamos un acompañamiento durante la obra, somos parte de tu equipo.</w:t>
      </w:r>
    </w:p>
    <w:p w14:paraId="39DFA55A" w14:textId="77777777" w:rsidR="008925CC" w:rsidRPr="00D05F0E" w:rsidRDefault="008925CC" w:rsidP="008925CC">
      <w:pPr>
        <w:pStyle w:val="Prrafodelista"/>
        <w:spacing w:after="80" w:line="240" w:lineRule="auto"/>
        <w:ind w:left="432"/>
        <w:jc w:val="both"/>
        <w:rPr>
          <w:rFonts w:cs="Arial"/>
          <w:sz w:val="28"/>
          <w:szCs w:val="28"/>
        </w:rPr>
      </w:pPr>
    </w:p>
    <w:p w14:paraId="53D73F24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sz w:val="28"/>
          <w:szCs w:val="28"/>
        </w:rPr>
      </w:pPr>
      <w:r w:rsidRPr="00D05F0E">
        <w:rPr>
          <w:rFonts w:cs="Arial"/>
          <w:sz w:val="28"/>
          <w:szCs w:val="28"/>
        </w:rPr>
        <w:t>Hacemos uso de los productos de la manera adecuada para asegurar resultados impecables.</w:t>
      </w:r>
    </w:p>
    <w:p w14:paraId="039E32EE" w14:textId="77777777" w:rsidR="008925CC" w:rsidRPr="00D05F0E" w:rsidRDefault="008925CC" w:rsidP="008925CC">
      <w:pPr>
        <w:pStyle w:val="Prrafodelista"/>
        <w:rPr>
          <w:rFonts w:cs="Arial"/>
          <w:sz w:val="28"/>
          <w:szCs w:val="28"/>
        </w:rPr>
      </w:pPr>
    </w:p>
    <w:p w14:paraId="671488AF" w14:textId="77777777" w:rsidR="008925CC" w:rsidRPr="00D05F0E" w:rsidRDefault="008925CC" w:rsidP="008925CC">
      <w:pPr>
        <w:pStyle w:val="Prrafodelista"/>
        <w:numPr>
          <w:ilvl w:val="0"/>
          <w:numId w:val="1"/>
        </w:numPr>
        <w:spacing w:after="80" w:line="240" w:lineRule="auto"/>
        <w:jc w:val="both"/>
        <w:rPr>
          <w:rFonts w:cs="Arial"/>
          <w:b/>
          <w:bCs/>
          <w:sz w:val="28"/>
          <w:szCs w:val="28"/>
        </w:rPr>
      </w:pPr>
      <w:r w:rsidRPr="00D05F0E">
        <w:rPr>
          <w:rFonts w:cs="Arial"/>
          <w:b/>
          <w:bCs/>
          <w:sz w:val="28"/>
          <w:szCs w:val="28"/>
        </w:rPr>
        <w:t>Realizamos contratación directa</w:t>
      </w:r>
    </w:p>
    <w:p w14:paraId="1DF1B073" w14:textId="3F3EB8FA" w:rsidR="00A65B3C" w:rsidRDefault="00A65B3C" w:rsidP="00A65B3C">
      <w:pPr>
        <w:rPr>
          <w:b/>
          <w:bCs/>
          <w:sz w:val="28"/>
          <w:szCs w:val="28"/>
        </w:rPr>
      </w:pPr>
    </w:p>
    <w:p w14:paraId="30F97D5D" w14:textId="77777777" w:rsidR="00A65B3C" w:rsidRDefault="00A65B3C" w:rsidP="00A65B3C">
      <w:pPr>
        <w:rPr>
          <w:b/>
          <w:bCs/>
          <w:sz w:val="28"/>
          <w:szCs w:val="28"/>
        </w:rPr>
      </w:pPr>
    </w:p>
    <w:p w14:paraId="5324955A" w14:textId="77777777" w:rsidR="00A65B3C" w:rsidRDefault="00A65B3C" w:rsidP="00A65B3C">
      <w:pPr>
        <w:rPr>
          <w:b/>
          <w:bCs/>
          <w:sz w:val="28"/>
          <w:szCs w:val="28"/>
        </w:rPr>
      </w:pPr>
    </w:p>
    <w:p w14:paraId="45593A47" w14:textId="77777777" w:rsidR="000F3708" w:rsidRDefault="000F3708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2EE97028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792A9F9F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28C43EA8" w14:textId="77777777" w:rsidR="006844E0" w:rsidRDefault="006844E0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064D4059" w14:textId="77777777" w:rsidR="000F3708" w:rsidRPr="00A65B3C" w:rsidRDefault="000F3708" w:rsidP="00A65B3C">
      <w:pPr>
        <w:jc w:val="both"/>
        <w:rPr>
          <w:b/>
          <w:bCs/>
          <w:color w:val="EE0000"/>
          <w:sz w:val="28"/>
          <w:szCs w:val="28"/>
          <w:u w:val="single"/>
        </w:rPr>
      </w:pPr>
    </w:p>
    <w:p w14:paraId="61294015" w14:textId="77777777" w:rsidR="006844E0" w:rsidRDefault="006844E0" w:rsidP="008925CC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</w:p>
    <w:p w14:paraId="3C5A46E0" w14:textId="77777777" w:rsidR="006844E0" w:rsidRDefault="006844E0" w:rsidP="008925CC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</w:p>
    <w:p w14:paraId="6E8D7DF5" w14:textId="03E89BD7" w:rsidR="008925CC" w:rsidRDefault="006844E0" w:rsidP="008925CC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b/>
          <w:bCs/>
          <w:color w:val="auto"/>
          <w:sz w:val="28"/>
          <w:szCs w:val="28"/>
        </w:rPr>
        <w:t>DIAGNOSTICO DE CUBIERTA</w:t>
      </w:r>
      <w:r w:rsidR="00C50437">
        <w:rPr>
          <w:rFonts w:ascii="Aptos" w:hAnsi="Aptos"/>
          <w:b/>
          <w:bCs/>
          <w:color w:val="auto"/>
          <w:sz w:val="28"/>
          <w:szCs w:val="28"/>
        </w:rPr>
        <w:t xml:space="preserve"> Y FACHADA</w:t>
      </w:r>
    </w:p>
    <w:p w14:paraId="518D80AC" w14:textId="77777777" w:rsidR="006844E0" w:rsidRPr="006844E0" w:rsidRDefault="006844E0" w:rsidP="008925CC">
      <w:pPr>
        <w:pStyle w:val="Default"/>
        <w:rPr>
          <w:rFonts w:ascii="Aptos" w:hAnsi="Aptos"/>
          <w:b/>
          <w:bCs/>
          <w:color w:val="auto"/>
          <w:sz w:val="28"/>
          <w:szCs w:val="28"/>
        </w:rPr>
      </w:pPr>
    </w:p>
    <w:p w14:paraId="2159A5C6" w14:textId="1A3C374C" w:rsidR="00A65B3C" w:rsidRPr="006844E0" w:rsidRDefault="00A65B3C" w:rsidP="008925CC">
      <w:pPr>
        <w:pStyle w:val="Default"/>
        <w:rPr>
          <w:rFonts w:ascii="Aptos" w:hAnsi="Aptos"/>
          <w:color w:val="auto"/>
          <w:sz w:val="28"/>
          <w:szCs w:val="28"/>
        </w:rPr>
      </w:pPr>
    </w:p>
    <w:p w14:paraId="129BF2C7" w14:textId="581788EE" w:rsidR="00480BDE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Realización de vuelo con dron y tomas de alta resolución</w:t>
      </w:r>
    </w:p>
    <w:p w14:paraId="08DF47A6" w14:textId="2941E1F9" w:rsidR="006844E0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Revisión de anclajes de cubierta, Flanches y canal</w:t>
      </w:r>
    </w:p>
    <w:p w14:paraId="787D7CDF" w14:textId="18905A18" w:rsidR="006844E0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Revisión de alfajías</w:t>
      </w:r>
    </w:p>
    <w:p w14:paraId="2B97D476" w14:textId="2E5FC3B5" w:rsidR="006844E0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Revisión de fisuras o ingresos de agua</w:t>
      </w:r>
    </w:p>
    <w:p w14:paraId="363DAF28" w14:textId="760A6393" w:rsidR="006844E0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Revisión de tejas faltantes o desplazadas</w:t>
      </w:r>
    </w:p>
    <w:p w14:paraId="5C0481A5" w14:textId="46442EC2" w:rsidR="006844E0" w:rsidRPr="00C50437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Revisión de reparaciones anteriores y elementos sobre cubierta</w:t>
      </w:r>
    </w:p>
    <w:p w14:paraId="17B4A8CD" w14:textId="05983825" w:rsidR="00C50437" w:rsidRPr="00C50437" w:rsidRDefault="00C50437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>
        <w:rPr>
          <w:rFonts w:ascii="Aptos" w:hAnsi="Aptos"/>
          <w:color w:val="auto"/>
          <w:sz w:val="28"/>
          <w:szCs w:val="28"/>
        </w:rPr>
        <w:t xml:space="preserve">Revisión de </w:t>
      </w:r>
      <w:proofErr w:type="spellStart"/>
      <w:r>
        <w:rPr>
          <w:rFonts w:ascii="Aptos" w:hAnsi="Aptos"/>
          <w:color w:val="auto"/>
          <w:sz w:val="28"/>
          <w:szCs w:val="28"/>
        </w:rPr>
        <w:t>ampollamientos</w:t>
      </w:r>
      <w:proofErr w:type="spellEnd"/>
      <w:r>
        <w:rPr>
          <w:rFonts w:ascii="Aptos" w:hAnsi="Aptos"/>
          <w:color w:val="auto"/>
          <w:sz w:val="28"/>
          <w:szCs w:val="28"/>
        </w:rPr>
        <w:t xml:space="preserve"> o descascaramientos sobre fachada</w:t>
      </w:r>
    </w:p>
    <w:p w14:paraId="3439A309" w14:textId="7274B81C" w:rsidR="00C50437" w:rsidRPr="00C50437" w:rsidRDefault="00C50437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>
        <w:rPr>
          <w:rFonts w:ascii="Aptos" w:hAnsi="Aptos"/>
          <w:color w:val="auto"/>
          <w:sz w:val="28"/>
          <w:szCs w:val="28"/>
        </w:rPr>
        <w:t xml:space="preserve">Revisión de estado de Pintura, desgaste por </w:t>
      </w:r>
      <w:r w:rsidRPr="00C50437">
        <w:rPr>
          <w:rFonts w:ascii="Aptos" w:hAnsi="Aptos"/>
          <w:color w:val="auto"/>
          <w:sz w:val="28"/>
          <w:szCs w:val="28"/>
        </w:rPr>
        <w:t>exposición solar, lluvia y contaminación ambiental.</w:t>
      </w:r>
    </w:p>
    <w:p w14:paraId="4D826ACC" w14:textId="12D6E3CE" w:rsidR="00C50437" w:rsidRPr="006844E0" w:rsidRDefault="00C50437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>
        <w:rPr>
          <w:rFonts w:ascii="Aptos" w:hAnsi="Aptos"/>
          <w:color w:val="auto"/>
          <w:sz w:val="28"/>
          <w:szCs w:val="28"/>
        </w:rPr>
        <w:t xml:space="preserve">Revisión de sellos de </w:t>
      </w:r>
      <w:proofErr w:type="spellStart"/>
      <w:r>
        <w:rPr>
          <w:rFonts w:ascii="Aptos" w:hAnsi="Aptos"/>
          <w:color w:val="auto"/>
          <w:sz w:val="28"/>
          <w:szCs w:val="28"/>
        </w:rPr>
        <w:t>ventaneria</w:t>
      </w:r>
      <w:proofErr w:type="spellEnd"/>
    </w:p>
    <w:p w14:paraId="444BE367" w14:textId="56353774" w:rsidR="006844E0" w:rsidRPr="006844E0" w:rsidRDefault="006844E0" w:rsidP="006844E0">
      <w:pPr>
        <w:pStyle w:val="Default"/>
        <w:numPr>
          <w:ilvl w:val="0"/>
          <w:numId w:val="7"/>
        </w:numPr>
        <w:jc w:val="both"/>
        <w:rPr>
          <w:rFonts w:ascii="Aptos" w:hAnsi="Aptos"/>
          <w:b/>
          <w:bCs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Identificación de patologías existentes (crecimiento de musgos o vegetación, Presencia de manchas de humedad, Evidencia de filtraciones)</w:t>
      </w:r>
    </w:p>
    <w:p w14:paraId="361B8390" w14:textId="77777777" w:rsidR="006844E0" w:rsidRPr="006844E0" w:rsidRDefault="006844E0" w:rsidP="006844E0">
      <w:pPr>
        <w:pStyle w:val="Default"/>
        <w:ind w:left="720"/>
        <w:jc w:val="both"/>
        <w:rPr>
          <w:rFonts w:ascii="Aptos" w:hAnsi="Aptos"/>
          <w:b/>
          <w:bCs/>
          <w:color w:val="auto"/>
          <w:sz w:val="28"/>
          <w:szCs w:val="28"/>
        </w:rPr>
      </w:pPr>
    </w:p>
    <w:p w14:paraId="430FCD5A" w14:textId="2E7C1BFF" w:rsidR="00A65B3C" w:rsidRPr="006844E0" w:rsidRDefault="00A65B3C" w:rsidP="00A65B3C">
      <w:pPr>
        <w:rPr>
          <w:rFonts w:ascii="Aptos" w:hAnsi="Aptos"/>
        </w:rPr>
      </w:pPr>
    </w:p>
    <w:p w14:paraId="2231EAB3" w14:textId="3D5B6595" w:rsidR="00480BDE" w:rsidRDefault="00A65B3C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  <w:r w:rsidRPr="006844E0">
        <w:rPr>
          <w:rFonts w:ascii="Aptos" w:hAnsi="Aptos"/>
          <w:b/>
          <w:bCs/>
          <w:sz w:val="28"/>
          <w:szCs w:val="28"/>
        </w:rPr>
        <w:t xml:space="preserve">VALOR TOTAL:  </w:t>
      </w:r>
      <w:r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CO"/>
          <w14:ligatures w14:val="none"/>
        </w:rPr>
        <w:t>$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lang w:eastAsia="es-MX"/>
          <w14:ligatures w14:val="none"/>
        </w:rPr>
        <w:t xml:space="preserve"> </w:t>
      </w:r>
      <w:r w:rsidR="00C50437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8</w:t>
      </w:r>
      <w:r w:rsidR="006844E0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50.000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 </w:t>
      </w:r>
      <w:r w:rsidR="006844E0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>MAS</w:t>
      </w:r>
      <w:r w:rsidR="00480BDE" w:rsidRPr="006844E0"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  <w:t xml:space="preserve"> IVA</w:t>
      </w:r>
    </w:p>
    <w:p w14:paraId="767456E8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1FF7315A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7D8377F5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3DE3B526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6D75EF93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793ED42A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0F1853AC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1C203A9F" w14:textId="77777777" w:rsid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sz w:val="28"/>
          <w:szCs w:val="28"/>
          <w:lang w:eastAsia="es-MX"/>
          <w14:ligatures w14:val="none"/>
        </w:rPr>
      </w:pPr>
    </w:p>
    <w:p w14:paraId="203AD1FA" w14:textId="77777777" w:rsidR="006844E0" w:rsidRPr="006844E0" w:rsidRDefault="006844E0" w:rsidP="00480BDE">
      <w:pPr>
        <w:rPr>
          <w:rFonts w:ascii="Aptos" w:eastAsia="Times New Roman" w:hAnsi="Aptos" w:cs="Calibri"/>
          <w:b/>
          <w:bCs/>
          <w:color w:val="000000"/>
          <w:kern w:val="0"/>
          <w:lang w:eastAsia="es-MX"/>
          <w14:ligatures w14:val="none"/>
        </w:rPr>
      </w:pPr>
    </w:p>
    <w:p w14:paraId="634C7BD0" w14:textId="01F3FCEF" w:rsidR="008925CC" w:rsidRPr="006844E0" w:rsidRDefault="008925CC" w:rsidP="008925CC">
      <w:pPr>
        <w:pStyle w:val="Default"/>
        <w:rPr>
          <w:rFonts w:ascii="Aptos" w:hAnsi="Aptos"/>
          <w:b/>
          <w:color w:val="auto"/>
          <w:sz w:val="28"/>
          <w:szCs w:val="28"/>
        </w:rPr>
      </w:pPr>
    </w:p>
    <w:p w14:paraId="5DCB2EBA" w14:textId="2A01909B" w:rsidR="000F3708" w:rsidRPr="006844E0" w:rsidRDefault="008925CC" w:rsidP="006844E0">
      <w:pPr>
        <w:pStyle w:val="Default"/>
        <w:numPr>
          <w:ilvl w:val="0"/>
          <w:numId w:val="6"/>
        </w:numPr>
        <w:rPr>
          <w:rFonts w:ascii="Aptos" w:hAnsi="Aptos"/>
          <w:color w:val="auto"/>
          <w:sz w:val="28"/>
          <w:szCs w:val="28"/>
        </w:rPr>
      </w:pPr>
      <w:r w:rsidRPr="006844E0">
        <w:rPr>
          <w:rFonts w:ascii="Aptos" w:hAnsi="Aptos"/>
          <w:b/>
          <w:bCs/>
          <w:color w:val="auto"/>
          <w:sz w:val="28"/>
          <w:szCs w:val="28"/>
        </w:rPr>
        <w:t>FORMA DE PAGO</w:t>
      </w:r>
      <w:r w:rsidR="00480BDE" w:rsidRPr="006844E0">
        <w:rPr>
          <w:rFonts w:ascii="Aptos" w:hAnsi="Aptos"/>
          <w:b/>
          <w:bCs/>
          <w:color w:val="auto"/>
          <w:sz w:val="28"/>
          <w:szCs w:val="28"/>
        </w:rPr>
        <w:t xml:space="preserve"> </w:t>
      </w:r>
    </w:p>
    <w:p w14:paraId="0ACF1BF7" w14:textId="77777777" w:rsidR="006844E0" w:rsidRPr="006844E0" w:rsidRDefault="006844E0" w:rsidP="006844E0">
      <w:pPr>
        <w:pStyle w:val="Default"/>
        <w:ind w:left="432"/>
        <w:rPr>
          <w:rFonts w:ascii="Aptos" w:hAnsi="Aptos"/>
          <w:color w:val="auto"/>
          <w:sz w:val="28"/>
          <w:szCs w:val="28"/>
        </w:rPr>
      </w:pPr>
    </w:p>
    <w:p w14:paraId="56CC8CC8" w14:textId="77777777" w:rsidR="000F3708" w:rsidRPr="006844E0" w:rsidRDefault="000F3708" w:rsidP="000F3708">
      <w:pPr>
        <w:pStyle w:val="Default"/>
        <w:rPr>
          <w:rFonts w:ascii="Aptos" w:hAnsi="Aptos"/>
          <w:color w:val="auto"/>
          <w:sz w:val="28"/>
          <w:szCs w:val="28"/>
        </w:rPr>
      </w:pPr>
    </w:p>
    <w:p w14:paraId="72C1B074" w14:textId="3A391898" w:rsidR="000F3708" w:rsidRDefault="006844E0" w:rsidP="006844E0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5</w:t>
      </w:r>
      <w:r w:rsidR="000F3708" w:rsidRPr="006844E0">
        <w:rPr>
          <w:rFonts w:ascii="Aptos" w:hAnsi="Aptos"/>
          <w:color w:val="auto"/>
          <w:sz w:val="28"/>
          <w:szCs w:val="28"/>
        </w:rPr>
        <w:t>0% Del valor total como anticipo</w:t>
      </w:r>
    </w:p>
    <w:p w14:paraId="15E8AA25" w14:textId="743154AE" w:rsidR="006844E0" w:rsidRPr="006844E0" w:rsidRDefault="006844E0" w:rsidP="006844E0">
      <w:pPr>
        <w:pStyle w:val="Default"/>
        <w:ind w:left="1440"/>
        <w:rPr>
          <w:rFonts w:ascii="Aptos" w:hAnsi="Aptos"/>
          <w:color w:val="auto"/>
          <w:sz w:val="28"/>
          <w:szCs w:val="28"/>
        </w:rPr>
      </w:pPr>
    </w:p>
    <w:p w14:paraId="0B9B4024" w14:textId="77777777" w:rsidR="000F3708" w:rsidRPr="006844E0" w:rsidRDefault="000F3708" w:rsidP="000F3708">
      <w:pPr>
        <w:pStyle w:val="Default"/>
        <w:ind w:left="1440"/>
        <w:rPr>
          <w:rFonts w:ascii="Aptos" w:hAnsi="Aptos"/>
          <w:color w:val="auto"/>
          <w:sz w:val="28"/>
          <w:szCs w:val="28"/>
        </w:rPr>
      </w:pPr>
    </w:p>
    <w:p w14:paraId="5DF85974" w14:textId="7F8D6BC9" w:rsidR="000F3708" w:rsidRPr="006844E0" w:rsidRDefault="006844E0" w:rsidP="000F3708">
      <w:pPr>
        <w:pStyle w:val="Default"/>
        <w:numPr>
          <w:ilvl w:val="0"/>
          <w:numId w:val="4"/>
        </w:numPr>
        <w:rPr>
          <w:rFonts w:ascii="Aptos" w:hAnsi="Aptos"/>
          <w:color w:val="auto"/>
          <w:sz w:val="28"/>
          <w:szCs w:val="28"/>
        </w:rPr>
      </w:pPr>
      <w:r w:rsidRPr="006844E0">
        <w:rPr>
          <w:rFonts w:ascii="Aptos" w:hAnsi="Aptos"/>
          <w:color w:val="auto"/>
          <w:sz w:val="28"/>
          <w:szCs w:val="28"/>
        </w:rPr>
        <w:t>5</w:t>
      </w:r>
      <w:r w:rsidR="000F3708" w:rsidRPr="006844E0">
        <w:rPr>
          <w:rFonts w:ascii="Aptos" w:hAnsi="Aptos"/>
          <w:color w:val="auto"/>
          <w:sz w:val="28"/>
          <w:szCs w:val="28"/>
        </w:rPr>
        <w:t xml:space="preserve">0% </w:t>
      </w:r>
      <w:r>
        <w:rPr>
          <w:rFonts w:ascii="Aptos" w:hAnsi="Aptos"/>
          <w:color w:val="auto"/>
          <w:sz w:val="28"/>
          <w:szCs w:val="28"/>
        </w:rPr>
        <w:t>Una vez entregado informe</w:t>
      </w:r>
    </w:p>
    <w:p w14:paraId="23A2BBAE" w14:textId="77777777" w:rsidR="000F3708" w:rsidRDefault="000F3708" w:rsidP="00480BDE">
      <w:pPr>
        <w:pStyle w:val="Default"/>
        <w:ind w:left="720"/>
        <w:rPr>
          <w:b/>
          <w:bCs/>
          <w:color w:val="auto"/>
          <w:sz w:val="28"/>
          <w:szCs w:val="28"/>
        </w:rPr>
      </w:pPr>
    </w:p>
    <w:p w14:paraId="53D7D105" w14:textId="77777777" w:rsidR="009A0412" w:rsidRDefault="009A0412" w:rsidP="006844E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14E5A605" w14:textId="77777777" w:rsidR="006844E0" w:rsidRPr="006844E0" w:rsidRDefault="006844E0" w:rsidP="006844E0">
      <w:pPr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</w:p>
    <w:p w14:paraId="7728589D" w14:textId="77777777" w:rsidR="008925CC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  <w:r w:rsidRPr="00286B8D">
        <w:rPr>
          <w:rFonts w:cs="Arial"/>
          <w:iCs/>
          <w:sz w:val="28"/>
          <w:szCs w:val="28"/>
        </w:rPr>
        <w:t>Gracias por su atención y estamos en espera de poderles servir y cumplir con sus expectativas.</w:t>
      </w:r>
    </w:p>
    <w:p w14:paraId="10721FD5" w14:textId="77777777" w:rsidR="009A0412" w:rsidRPr="00286B8D" w:rsidRDefault="009A0412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1DC85FB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640CCD44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Cs/>
          <w:sz w:val="28"/>
          <w:szCs w:val="28"/>
        </w:rPr>
      </w:pPr>
    </w:p>
    <w:p w14:paraId="5A2B96CC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Atentamente,</w:t>
      </w:r>
    </w:p>
    <w:p w14:paraId="5544FBEE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noProof/>
          <w:sz w:val="28"/>
          <w:szCs w:val="28"/>
          <w:lang w:eastAsia="es-CO"/>
        </w:rPr>
        <w:drawing>
          <wp:anchor distT="0" distB="0" distL="114300" distR="114300" simplePos="0" relativeHeight="251661312" behindDoc="0" locked="0" layoutInCell="1" allowOverlap="1" wp14:anchorId="2E61FBA5" wp14:editId="7FFFB883">
            <wp:simplePos x="0" y="0"/>
            <wp:positionH relativeFrom="column">
              <wp:posOffset>400685</wp:posOffset>
            </wp:positionH>
            <wp:positionV relativeFrom="paragraph">
              <wp:posOffset>104775</wp:posOffset>
            </wp:positionV>
            <wp:extent cx="2242185" cy="589915"/>
            <wp:effectExtent l="0" t="0" r="5715" b="635"/>
            <wp:wrapTopAndBottom/>
            <wp:docPr id="4" name="Imagen 3" descr="Un dibujo de un pizarrón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 descr="Un dibujo de un pizarrón blanco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8F8FC"/>
                        </a:clrFrom>
                        <a:clrTo>
                          <a:srgbClr val="F8F8FC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218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81C1E9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b/>
          <w:i/>
          <w:iCs/>
          <w:sz w:val="28"/>
          <w:szCs w:val="28"/>
        </w:rPr>
      </w:pPr>
      <w:r w:rsidRPr="00286B8D">
        <w:rPr>
          <w:rFonts w:cs="Arial"/>
          <w:b/>
          <w:i/>
          <w:iCs/>
          <w:sz w:val="28"/>
          <w:szCs w:val="28"/>
        </w:rPr>
        <w:t>RENSO MONTOYA</w:t>
      </w:r>
    </w:p>
    <w:p w14:paraId="56F8E96D" w14:textId="77777777" w:rsidR="008925CC" w:rsidRPr="00286B8D" w:rsidRDefault="008925CC" w:rsidP="008925CC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cs="Arial"/>
          <w:i/>
          <w:iCs/>
          <w:sz w:val="28"/>
          <w:szCs w:val="28"/>
        </w:rPr>
      </w:pPr>
      <w:r w:rsidRPr="00286B8D">
        <w:rPr>
          <w:rFonts w:cs="Arial"/>
          <w:i/>
          <w:iCs/>
          <w:sz w:val="28"/>
          <w:szCs w:val="28"/>
        </w:rPr>
        <w:t>GERENTE FRESH HOUSE</w:t>
      </w:r>
    </w:p>
    <w:p w14:paraId="2E1125DF" w14:textId="544198C5" w:rsidR="00067C4E" w:rsidRPr="00412BDB" w:rsidRDefault="008925CC" w:rsidP="000F3708">
      <w:pPr>
        <w:pStyle w:val="Prrafodelista"/>
        <w:jc w:val="both"/>
        <w:rPr>
          <w:rFonts w:cs="Arial"/>
          <w:i/>
          <w:sz w:val="28"/>
          <w:szCs w:val="28"/>
          <w:u w:val="single"/>
        </w:rPr>
      </w:pPr>
      <w:r w:rsidRPr="00286B8D">
        <w:rPr>
          <w:rFonts w:cs="Arial"/>
          <w:i/>
          <w:iCs/>
          <w:sz w:val="28"/>
          <w:szCs w:val="28"/>
        </w:rPr>
        <w:t>3104617353</w:t>
      </w:r>
    </w:p>
    <w:sectPr w:rsidR="00067C4E" w:rsidRPr="00412BDB" w:rsidSect="00067C4E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3857A" w14:textId="77777777" w:rsidR="001D14DE" w:rsidRDefault="001D14DE" w:rsidP="00067C4E">
      <w:pPr>
        <w:spacing w:after="0" w:line="240" w:lineRule="auto"/>
      </w:pPr>
      <w:r>
        <w:separator/>
      </w:r>
    </w:p>
  </w:endnote>
  <w:endnote w:type="continuationSeparator" w:id="0">
    <w:p w14:paraId="5F86B57A" w14:textId="77777777" w:rsidR="001D14DE" w:rsidRDefault="001D14DE" w:rsidP="00067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BB2E" w14:textId="77777777" w:rsidR="00067C4E" w:rsidRDefault="00067C4E">
    <w:pPr>
      <w:pStyle w:val="Piedepgina"/>
    </w:pPr>
  </w:p>
  <w:p w14:paraId="5C5B91FA" w14:textId="77777777" w:rsidR="00067C4E" w:rsidRDefault="00067C4E">
    <w:pPr>
      <w:pStyle w:val="Piedepgina"/>
    </w:pPr>
  </w:p>
  <w:p w14:paraId="3FFBFB7D" w14:textId="77777777" w:rsidR="00067C4E" w:rsidRDefault="00067C4E">
    <w:pPr>
      <w:pStyle w:val="Piedepgina"/>
    </w:pPr>
  </w:p>
  <w:p w14:paraId="40EBB1D1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297145E" wp14:editId="38F527DA">
              <wp:simplePos x="0" y="0"/>
              <wp:positionH relativeFrom="column">
                <wp:posOffset>-1092200</wp:posOffset>
              </wp:positionH>
              <wp:positionV relativeFrom="paragraph">
                <wp:posOffset>-1492101</wp:posOffset>
              </wp:positionV>
              <wp:extent cx="7823189" cy="2750676"/>
              <wp:effectExtent l="0" t="0" r="635" b="0"/>
              <wp:wrapNone/>
              <wp:docPr id="225049042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3189" cy="2750676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212160CD" id="Freeform 3" o:spid="_x0000_s1026" style="position:absolute;margin-left:-86pt;margin-top:-117.5pt;width:616pt;height:216.6pt;rotation:180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iXRRnQgIAAP0EAAAOAAAA&#13;&#10;AAAAAAAAAAAAAEMCAABkcnMvZTJvRG9jLnhtbFBLAQItAAoAAAAAAAAAIQCGIjX6VpAAAFaQAAAU&#13;&#10;AAAAAAAAAAAAAAAAALEEAABkcnMvbWVkaWEvaW1hZ2UxLnBuZ1BLAQItAAoAAAAAAAAAIQDIAjmm&#13;&#10;OAIAADgCAAAUAAAAAAAAAAAAAAAAADmVAABkcnMvbWVkaWEvaW1hZ2UyLnN2Z1BLAQItABQABgAI&#13;&#10;AAAAIQBFOIxk5QAAABMBAAAPAAAAAAAAAAAAAAAAAKO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0EC12" w14:textId="77777777" w:rsidR="00067C4E" w:rsidRDefault="00067C4E">
    <w:pPr>
      <w:pStyle w:val="Piedepgina"/>
    </w:pPr>
  </w:p>
  <w:p w14:paraId="505D5125" w14:textId="77777777" w:rsidR="00067C4E" w:rsidRDefault="00067C4E">
    <w:pPr>
      <w:pStyle w:val="Piedepgina"/>
    </w:pPr>
  </w:p>
  <w:p w14:paraId="26FED3C8" w14:textId="77777777" w:rsidR="00067C4E" w:rsidRDefault="00067C4E">
    <w:pPr>
      <w:pStyle w:val="Piedepgina"/>
    </w:pPr>
  </w:p>
  <w:p w14:paraId="190F633F" w14:textId="77777777" w:rsidR="00067C4E" w:rsidRDefault="00067C4E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6CCA8B62" wp14:editId="315212EF">
              <wp:simplePos x="0" y="0"/>
              <wp:positionH relativeFrom="column">
                <wp:posOffset>-1098064</wp:posOffset>
              </wp:positionH>
              <wp:positionV relativeFrom="page">
                <wp:posOffset>7888941</wp:posOffset>
              </wp:positionV>
              <wp:extent cx="7822565" cy="2750185"/>
              <wp:effectExtent l="0" t="0" r="635" b="0"/>
              <wp:wrapNone/>
              <wp:docPr id="1507270594" name="Freeform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 flipH="1" flipV="1">
                        <a:off x="0" y="0"/>
                        <a:ext cx="7822565" cy="275018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7769597" y="2691249"/>
                            </a:moveTo>
                            <a:lnTo>
                              <a:pt x="0" y="2691249"/>
                            </a:lnTo>
                            <a:lnTo>
                              <a:pt x="0" y="0"/>
                            </a:lnTo>
                            <a:lnTo>
                              <a:pt x="7769597" y="0"/>
                            </a:lnTo>
                            <a:lnTo>
                              <a:pt x="7769597" y="2691249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7FBF1B02" id="Freeform 3" o:spid="_x0000_s1026" style="position:absolute;margin-left:-86.45pt;margin-top:621.2pt;width:615.95pt;height:216.55pt;rotation:180;flip:x y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" path="m7769597,2691249l,2691249,,,7769597,r,2691249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BC36A" w14:textId="77777777" w:rsidR="001D14DE" w:rsidRDefault="001D14DE" w:rsidP="00067C4E">
      <w:pPr>
        <w:spacing w:after="0" w:line="240" w:lineRule="auto"/>
      </w:pPr>
      <w:r>
        <w:separator/>
      </w:r>
    </w:p>
  </w:footnote>
  <w:footnote w:type="continuationSeparator" w:id="0">
    <w:p w14:paraId="082A7719" w14:textId="77777777" w:rsidR="001D14DE" w:rsidRDefault="001D14DE" w:rsidP="00067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374F1" w14:textId="77777777" w:rsidR="00067C4E" w:rsidRDefault="00067C4E" w:rsidP="00067C4E">
    <w:pPr>
      <w:pStyle w:val="Encabezado"/>
    </w:pPr>
  </w:p>
  <w:p w14:paraId="667A14CB" w14:textId="77777777" w:rsidR="00067C4E" w:rsidRDefault="00067C4E" w:rsidP="00067C4E">
    <w:pPr>
      <w:pStyle w:val="Encabezado"/>
    </w:pPr>
  </w:p>
  <w:p w14:paraId="747CA861" w14:textId="77777777" w:rsidR="00067C4E" w:rsidRDefault="00067C4E" w:rsidP="00067C4E">
    <w:pPr>
      <w:pStyle w:val="Encabezado"/>
    </w:pPr>
  </w:p>
  <w:p w14:paraId="6D547C02" w14:textId="77777777" w:rsidR="00067C4E" w:rsidRDefault="00067C4E" w:rsidP="00067C4E">
    <w:pPr>
      <w:pStyle w:val="Encabezado"/>
    </w:pPr>
  </w:p>
  <w:p w14:paraId="5D2652C9" w14:textId="77777777" w:rsidR="00067C4E" w:rsidRDefault="00067C4E" w:rsidP="00067C4E">
    <w:pPr>
      <w:pStyle w:val="Encabezado"/>
    </w:pPr>
  </w:p>
  <w:p w14:paraId="62F1FF05" w14:textId="77777777" w:rsidR="00067C4E" w:rsidRDefault="00067C4E" w:rsidP="00067C4E">
    <w:pPr>
      <w:pStyle w:val="Encabezado"/>
    </w:pPr>
  </w:p>
  <w:p w14:paraId="179CD943" w14:textId="77777777" w:rsidR="00480BDE" w:rsidRDefault="00480BDE" w:rsidP="00067C4E">
    <w:pPr>
      <w:pStyle w:val="Encabezado"/>
    </w:pPr>
  </w:p>
  <w:p w14:paraId="1283177E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2E89C6DC" wp14:editId="769EBBC9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1328536230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3F19D14A" id="Freeform 2" o:spid="_x0000_s1026" style="position:absolute;margin-left:-86.45pt;margin-top:-45.2pt;width:616pt;height:216.75pt;rotation:180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B2206" w14:textId="77777777" w:rsidR="00067C4E" w:rsidRDefault="00067C4E" w:rsidP="00067C4E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30069789" wp14:editId="07F0253C">
              <wp:simplePos x="0" y="0"/>
              <wp:positionH relativeFrom="column">
                <wp:posOffset>-1098064</wp:posOffset>
              </wp:positionH>
              <wp:positionV relativeFrom="page">
                <wp:posOffset>-573741</wp:posOffset>
              </wp:positionV>
              <wp:extent cx="7823200" cy="2752725"/>
              <wp:effectExtent l="0" t="0" r="0" b="0"/>
              <wp:wrapNone/>
              <wp:docPr id="292650953" name="Freeform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0800000">
                        <a:off x="0" y="0"/>
                        <a:ext cx="7823200" cy="27527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69597" h="2691248">
                            <a:moveTo>
                              <a:pt x="0" y="0"/>
                            </a:moveTo>
                            <a:lnTo>
                              <a:pt x="7769597" y="0"/>
                            </a:lnTo>
                            <a:lnTo>
                              <a:pt x="7769597" y="2691248"/>
                            </a:lnTo>
                            <a:lnTo>
                              <a:pt x="0" y="2691248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dpi="0" rotWithShape="1"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rcRect/>
                        <a:tile tx="0" ty="0" sx="100000" sy="100000" flip="none" algn="tl"/>
                      </a:blipFill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w14:anchorId="52C60908" id="Freeform 2" o:spid="_x0000_s1026" style="position:absolute;margin-left:-86.45pt;margin-top:-45.2pt;width:616pt;height:216.75pt;rotation:180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7769597,2691248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" path="m,l7769597,r,2691248l,2691248,,xe" stroked="f">
              <v:fill r:id="rId3" o:title="" recolor="t" rotate="t" type="tile"/>
              <v:path arrowok="t"/>
              <w10:wrap anchory="page"/>
            </v:shape>
          </w:pict>
        </mc:Fallback>
      </mc:AlternateContent>
    </w:r>
  </w:p>
  <w:p w14:paraId="6184FEF8" w14:textId="77777777" w:rsidR="00067C4E" w:rsidRDefault="00067C4E" w:rsidP="00067C4E">
    <w:pPr>
      <w:pStyle w:val="Encabezado"/>
    </w:pPr>
  </w:p>
  <w:p w14:paraId="4636522D" w14:textId="77777777" w:rsidR="00067C4E" w:rsidRDefault="00067C4E" w:rsidP="00067C4E">
    <w:pPr>
      <w:pStyle w:val="Encabezado"/>
    </w:pPr>
  </w:p>
  <w:p w14:paraId="2CFB5946" w14:textId="77777777" w:rsidR="00067C4E" w:rsidRDefault="00067C4E" w:rsidP="00067C4E">
    <w:pPr>
      <w:pStyle w:val="Encabezado"/>
    </w:pPr>
    <w:r w:rsidRPr="00D05F0E">
      <w:rPr>
        <w:rFonts w:ascii="Century Gothic" w:hAnsi="Century Gothic"/>
        <w:noProof/>
      </w:rPr>
      <w:drawing>
        <wp:anchor distT="0" distB="0" distL="114300" distR="114300" simplePos="0" relativeHeight="251666432" behindDoc="1" locked="0" layoutInCell="1" allowOverlap="1" wp14:anchorId="22D126B2" wp14:editId="4CC64179">
          <wp:simplePos x="0" y="0"/>
          <wp:positionH relativeFrom="column">
            <wp:posOffset>3133090</wp:posOffset>
          </wp:positionH>
          <wp:positionV relativeFrom="page">
            <wp:posOffset>1208405</wp:posOffset>
          </wp:positionV>
          <wp:extent cx="2440305" cy="970280"/>
          <wp:effectExtent l="0" t="0" r="0" b="0"/>
          <wp:wrapNone/>
          <wp:docPr id="142616840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122869" name=""/>
                  <pic:cNvPicPr/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40305" cy="970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9C8C80" w14:textId="77777777" w:rsidR="00067C4E" w:rsidRDefault="00067C4E" w:rsidP="00067C4E">
    <w:pPr>
      <w:pStyle w:val="Encabezado"/>
    </w:pPr>
  </w:p>
  <w:p w14:paraId="2DC6DB93" w14:textId="77777777" w:rsidR="00067C4E" w:rsidRDefault="00067C4E" w:rsidP="00067C4E">
    <w:pPr>
      <w:pStyle w:val="Encabezado"/>
    </w:pPr>
  </w:p>
  <w:p w14:paraId="40E25E69" w14:textId="77777777" w:rsidR="00067C4E" w:rsidRDefault="00067C4E" w:rsidP="00067C4E">
    <w:pPr>
      <w:pStyle w:val="Encabezado"/>
    </w:pPr>
  </w:p>
  <w:p w14:paraId="474CAAFA" w14:textId="77777777" w:rsidR="00067C4E" w:rsidRDefault="00067C4E" w:rsidP="00067C4E">
    <w:pPr>
      <w:pStyle w:val="Encabezado"/>
    </w:pPr>
  </w:p>
  <w:p w14:paraId="63480193" w14:textId="77777777" w:rsidR="00067C4E" w:rsidRDefault="00067C4E" w:rsidP="00067C4E">
    <w:pPr>
      <w:pStyle w:val="Encabezado"/>
    </w:pPr>
  </w:p>
  <w:p w14:paraId="5C714C8D" w14:textId="77777777" w:rsidR="00067C4E" w:rsidRDefault="00067C4E" w:rsidP="00067C4E">
    <w:pPr>
      <w:pStyle w:val="Encabezado"/>
    </w:pPr>
  </w:p>
  <w:p w14:paraId="0192A980" w14:textId="77777777" w:rsidR="00067C4E" w:rsidRDefault="00067C4E" w:rsidP="00067C4E">
    <w:pPr>
      <w:pStyle w:val="Encabezado"/>
    </w:pPr>
  </w:p>
  <w:p w14:paraId="727D32AB" w14:textId="77777777" w:rsidR="00067C4E" w:rsidRDefault="00067C4E" w:rsidP="00067C4E">
    <w:pPr>
      <w:pStyle w:val="Encabezado"/>
    </w:pPr>
  </w:p>
  <w:p w14:paraId="480DB98A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FRESH HOUSE</w:t>
    </w:r>
  </w:p>
  <w:p w14:paraId="5193CC42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NIT. 901.718.258-4</w:t>
    </w:r>
  </w:p>
  <w:p w14:paraId="2E0FD3BF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Calle 19 Norte 18-64  Ed. Atlantis piso 3 local 7</w:t>
    </w:r>
  </w:p>
  <w:p w14:paraId="303B2313" w14:textId="77777777" w:rsidR="00067C4E" w:rsidRPr="00D05F0E" w:rsidRDefault="00067C4E" w:rsidP="00067C4E">
    <w:pPr>
      <w:tabs>
        <w:tab w:val="left" w:pos="1325"/>
      </w:tabs>
      <w:spacing w:line="240" w:lineRule="auto"/>
      <w:jc w:val="both"/>
      <w:rPr>
        <w:b/>
        <w:bCs/>
      </w:rPr>
    </w:pPr>
    <w:r w:rsidRPr="00D05F0E">
      <w:rPr>
        <w:b/>
        <w:bCs/>
      </w:rPr>
      <w:t>Tel. 310 461 7353</w:t>
    </w:r>
  </w:p>
  <w:p w14:paraId="67BD5DD3" w14:textId="77777777" w:rsidR="00067C4E" w:rsidRDefault="00067C4E" w:rsidP="00067C4E">
    <w:pPr>
      <w:pStyle w:val="Encabezado"/>
      <w:ind w:firstLine="708"/>
    </w:pPr>
  </w:p>
  <w:p w14:paraId="66C56442" w14:textId="77777777" w:rsidR="00067C4E" w:rsidRDefault="00067C4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5045A"/>
    <w:multiLevelType w:val="hybridMultilevel"/>
    <w:tmpl w:val="C9369E1C"/>
    <w:lvl w:ilvl="0" w:tplc="3CEC87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61DEE"/>
    <w:multiLevelType w:val="hybridMultilevel"/>
    <w:tmpl w:val="3398B718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D74DC1"/>
    <w:multiLevelType w:val="hybridMultilevel"/>
    <w:tmpl w:val="4482AE66"/>
    <w:lvl w:ilvl="0" w:tplc="080A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  <w:b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54AB2"/>
    <w:multiLevelType w:val="hybridMultilevel"/>
    <w:tmpl w:val="A1EEAA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A734A"/>
    <w:multiLevelType w:val="hybridMultilevel"/>
    <w:tmpl w:val="78C8F656"/>
    <w:lvl w:ilvl="0" w:tplc="A552B4BA">
      <w:start w:val="310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9E472B1"/>
    <w:multiLevelType w:val="hybridMultilevel"/>
    <w:tmpl w:val="DE669A7E"/>
    <w:lvl w:ilvl="0" w:tplc="A552B4BA">
      <w:start w:val="310"/>
      <w:numFmt w:val="bullet"/>
      <w:lvlText w:val="-"/>
      <w:lvlJc w:val="left"/>
      <w:pPr>
        <w:ind w:left="432" w:hanging="360"/>
      </w:pPr>
      <w:rPr>
        <w:rFonts w:ascii="Arial" w:eastAsiaTheme="minorHAnsi" w:hAnsi="Arial" w:cs="Arial" w:hint="default"/>
        <w:color w:val="000000"/>
      </w:rPr>
    </w:lvl>
    <w:lvl w:ilvl="1" w:tplc="240A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6" w15:restartNumberingAfterBreak="0">
    <w:nsid w:val="6B9A4515"/>
    <w:multiLevelType w:val="multilevel"/>
    <w:tmpl w:val="F53827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4" w:hanging="40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num w:numId="1" w16cid:durableId="1018435457">
    <w:abstractNumId w:val="5"/>
  </w:num>
  <w:num w:numId="2" w16cid:durableId="1931157034">
    <w:abstractNumId w:val="0"/>
  </w:num>
  <w:num w:numId="3" w16cid:durableId="1211066230">
    <w:abstractNumId w:val="6"/>
  </w:num>
  <w:num w:numId="4" w16cid:durableId="2063869108">
    <w:abstractNumId w:val="4"/>
  </w:num>
  <w:num w:numId="5" w16cid:durableId="2027753399">
    <w:abstractNumId w:val="1"/>
  </w:num>
  <w:num w:numId="6" w16cid:durableId="1014066213">
    <w:abstractNumId w:val="2"/>
  </w:num>
  <w:num w:numId="7" w16cid:durableId="1043020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CC"/>
    <w:rsid w:val="00067C4E"/>
    <w:rsid w:val="0007366F"/>
    <w:rsid w:val="00092253"/>
    <w:rsid w:val="000C1954"/>
    <w:rsid w:val="000F3708"/>
    <w:rsid w:val="001261D9"/>
    <w:rsid w:val="001D14DE"/>
    <w:rsid w:val="0026327D"/>
    <w:rsid w:val="00266C50"/>
    <w:rsid w:val="002800CC"/>
    <w:rsid w:val="00355414"/>
    <w:rsid w:val="00406773"/>
    <w:rsid w:val="00412BDB"/>
    <w:rsid w:val="00463CD9"/>
    <w:rsid w:val="00480BDE"/>
    <w:rsid w:val="00536F80"/>
    <w:rsid w:val="006844E0"/>
    <w:rsid w:val="006B3564"/>
    <w:rsid w:val="00715BB0"/>
    <w:rsid w:val="00762C9E"/>
    <w:rsid w:val="00813433"/>
    <w:rsid w:val="008604BC"/>
    <w:rsid w:val="008925CC"/>
    <w:rsid w:val="00894390"/>
    <w:rsid w:val="00927064"/>
    <w:rsid w:val="009843F6"/>
    <w:rsid w:val="009A0412"/>
    <w:rsid w:val="009A3B51"/>
    <w:rsid w:val="00A65B3C"/>
    <w:rsid w:val="00B113F4"/>
    <w:rsid w:val="00C50437"/>
    <w:rsid w:val="00EE488B"/>
    <w:rsid w:val="00F6448A"/>
    <w:rsid w:val="00FE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4C6328"/>
  <w15:chartTrackingRefBased/>
  <w15:docId w15:val="{8F7E8CEE-BF34-8F42-A30A-308BF4196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C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C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C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C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C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C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C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C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C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C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C4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7C4E"/>
  </w:style>
  <w:style w:type="paragraph" w:styleId="Piedepgina">
    <w:name w:val="footer"/>
    <w:basedOn w:val="Normal"/>
    <w:link w:val="PiedepginaCar"/>
    <w:uiPriority w:val="99"/>
    <w:unhideWhenUsed/>
    <w:rsid w:val="00067C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7C4E"/>
  </w:style>
  <w:style w:type="character" w:customStyle="1" w:styleId="wdyuqq">
    <w:name w:val="wdyuqq"/>
    <w:basedOn w:val="Fuentedeprrafopredeter"/>
    <w:rsid w:val="008925CC"/>
  </w:style>
  <w:style w:type="paragraph" w:customStyle="1" w:styleId="Default">
    <w:name w:val="Default"/>
    <w:rsid w:val="008925C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dresmontoyaosorio/Library/Group%20Containers/UBF8T346G9.Office/User%20Content.localized/Templates.localized/FORMATO%20ESTANDAR%20FRESHOUS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FORMATO ESTANDAR FRESHOUSE.dotx</Template>
  <TotalTime>1</TotalTime>
  <Pages>4</Pages>
  <Words>386</Words>
  <Characters>2128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Montoya osorio</dc:creator>
  <cp:keywords/>
  <dc:description/>
  <cp:lastModifiedBy>Renso Montoya Upegui</cp:lastModifiedBy>
  <cp:revision>3</cp:revision>
  <cp:lastPrinted>2026-01-14T21:45:00Z</cp:lastPrinted>
  <dcterms:created xsi:type="dcterms:W3CDTF">2026-01-14T21:45:00Z</dcterms:created>
  <dcterms:modified xsi:type="dcterms:W3CDTF">2026-01-14T21:46:00Z</dcterms:modified>
</cp:coreProperties>
</file>
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4B80A1A2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22</w:t>
      </w:r>
      <w:r w:rsidRPr="008925CC">
        <w:rPr>
          <w:b/>
          <w:bCs/>
        </w:rPr>
        <w:t xml:space="preserve"> de septiembre 2025</w:t>
      </w:r>
    </w:p>
    <w:p w14:paraId="39F61ED1" w14:textId="1A03E342" w:rsidR="008925CC" w:rsidRPr="008925CC" w:rsidRDefault="00F932AF" w:rsidP="008925CC">
      <w:pPr>
        <w:rPr>
          <w:b/>
          <w:bCs/>
        </w:rPr>
      </w:pPr>
      <w:r>
        <w:rPr>
          <w:b/>
          <w:bCs/>
        </w:rPr>
        <w:t>Conjunto Residencial Bosques de Palermo</w:t>
      </w:r>
    </w:p>
    <w:p w14:paraId="1ECAD719" w14:textId="21B4758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Att: Administración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4F928551" w14:textId="1978EE4C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  <w:r w:rsidRPr="00D05F0E">
        <w:rPr>
          <w:sz w:val="28"/>
          <w:szCs w:val="28"/>
        </w:rPr>
        <w:t xml:space="preserve">Esta cotización incluye las siguientes </w:t>
      </w:r>
      <w:r w:rsidR="00FE4450" w:rsidRPr="00D05F0E">
        <w:rPr>
          <w:sz w:val="28"/>
          <w:szCs w:val="28"/>
        </w:rPr>
        <w:t>pólizas</w:t>
      </w:r>
      <w:r w:rsidRPr="00D05F0E">
        <w:rPr>
          <w:sz w:val="28"/>
          <w:szCs w:val="28"/>
        </w:rPr>
        <w:t>:</w:t>
      </w:r>
    </w:p>
    <w:p w14:paraId="43114353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0850AB43" w14:textId="61F43EDE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buen manejo de </w:t>
      </w:r>
      <w:r>
        <w:rPr>
          <w:rFonts w:cs="Arial"/>
          <w:sz w:val="28"/>
          <w:szCs w:val="28"/>
        </w:rPr>
        <w:t>anticipo</w:t>
      </w:r>
    </w:p>
    <w:p w14:paraId="19C6D03B" w14:textId="5126D257" w:rsidR="008925CC" w:rsidRPr="00D05F0E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de cumplimiento</w:t>
      </w:r>
    </w:p>
    <w:p w14:paraId="7B2F2552" w14:textId="5840D128" w:rsidR="008925CC" w:rsidRDefault="00FE4450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Póliza</w:t>
      </w:r>
      <w:r w:rsidR="008925CC" w:rsidRPr="00D05F0E">
        <w:rPr>
          <w:rFonts w:cs="Arial"/>
          <w:sz w:val="28"/>
          <w:szCs w:val="28"/>
        </w:rPr>
        <w:t xml:space="preserve"> de </w:t>
      </w:r>
      <w:r>
        <w:rPr>
          <w:rFonts w:cs="Arial"/>
          <w:sz w:val="28"/>
          <w:szCs w:val="28"/>
        </w:rPr>
        <w:t>pago de salarios, prestaciones sociales e indemnizaciones</w:t>
      </w:r>
    </w:p>
    <w:p w14:paraId="5E85AD17" w14:textId="0E473571" w:rsidR="00FE4450" w:rsidRPr="00FE4450" w:rsidRDefault="00FE4450" w:rsidP="00FE445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Póliza de responsabilidad civil</w:t>
      </w:r>
    </w:p>
    <w:p w14:paraId="2E92DCDD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B41BFFB" w14:textId="77777777" w:rsidR="00FE4450" w:rsidRDefault="00FE4450" w:rsidP="00FE4450">
      <w:pPr>
        <w:rPr>
          <w:b/>
          <w:bCs/>
          <w:sz w:val="28"/>
          <w:szCs w:val="28"/>
        </w:rPr>
      </w:pPr>
    </w:p>
    <w:p w14:paraId="45904663" w14:textId="0AC66828" w:rsidR="008925CC" w:rsidRPr="00FE4450" w:rsidRDefault="00625E5F" w:rsidP="00FE4450">
      <w:r w:rsidRPr="00625E5F">
        <w:lastRenderedPageBreak/>
        <w:drawing>
          <wp:anchor distT="0" distB="0" distL="114300" distR="114300" simplePos="0" relativeHeight="251662336" behindDoc="0" locked="0" layoutInCell="1" allowOverlap="1" wp14:anchorId="7896817F" wp14:editId="55521BAF">
            <wp:simplePos x="0" y="0"/>
            <wp:positionH relativeFrom="column">
              <wp:posOffset>-829945</wp:posOffset>
            </wp:positionH>
            <wp:positionV relativeFrom="page">
              <wp:posOffset>380637</wp:posOffset>
            </wp:positionV>
            <wp:extent cx="7379970" cy="7706995"/>
            <wp:effectExtent l="0" t="0" r="0" b="1905"/>
            <wp:wrapTopAndBottom/>
            <wp:docPr id="43215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9970" cy="770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DAF71" w14:textId="1E24A526" w:rsidR="00625E5F" w:rsidRPr="00625E5F" w:rsidRDefault="00FE4450" w:rsidP="00625E5F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25E5F">
        <w:rPr>
          <w:b/>
          <w:bCs/>
          <w:sz w:val="28"/>
          <w:szCs w:val="28"/>
        </w:rPr>
        <w:t xml:space="preserve">VALOR TOTAL:  </w:t>
      </w:r>
      <w:r w:rsidR="00625E5F" w:rsidRPr="00625E5F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$ 667.235.022,43 </w:t>
      </w:r>
    </w:p>
    <w:p w14:paraId="7F0EF090" w14:textId="7B795E21" w:rsidR="00FE4450" w:rsidRDefault="00FE4450" w:rsidP="008925CC">
      <w:pPr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AE92DC3" w14:textId="2635F544" w:rsidR="008925CC" w:rsidRPr="00286B8D" w:rsidRDefault="008925CC" w:rsidP="008925CC">
      <w:pPr>
        <w:spacing w:before="100" w:beforeAutospacing="1" w:after="100" w:afterAutospacing="1" w:line="240" w:lineRule="auto"/>
        <w:rPr>
          <w:sz w:val="28"/>
          <w:szCs w:val="28"/>
        </w:rPr>
      </w:pPr>
      <w:r w:rsidRPr="00286B8D">
        <w:rPr>
          <w:sz w:val="28"/>
          <w:szCs w:val="28"/>
        </w:rPr>
        <w:t>LOS PRODUCTOS SON 100% GARANTIZADOS Y SU COMPRA SE HARA EN LOS ALMACENES FERREINOX O EL ARQUITECTO.</w:t>
      </w:r>
    </w:p>
    <w:p w14:paraId="6E8D7DF5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45262454" w14:textId="4556F939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="00F932AF">
        <w:rPr>
          <w:bCs/>
          <w:iCs/>
          <w:color w:val="auto"/>
          <w:sz w:val="28"/>
          <w:szCs w:val="28"/>
        </w:rPr>
        <w:t>150</w:t>
      </w:r>
      <w:r w:rsidRPr="00286B8D">
        <w:rPr>
          <w:bCs/>
          <w:iCs/>
          <w:color w:val="auto"/>
          <w:sz w:val="28"/>
          <w:szCs w:val="28"/>
        </w:rPr>
        <w:t xml:space="preserve">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40338C8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77777777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7777777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77777777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132EA735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77777777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60% Mediante cortes de obra</w:t>
      </w:r>
    </w:p>
    <w:p w14:paraId="1A0318C7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71183242" w14:textId="67749155" w:rsidR="008925CC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20% </w:t>
      </w:r>
      <w:r w:rsidR="008925CC" w:rsidRPr="00286B8D">
        <w:rPr>
          <w:color w:val="auto"/>
          <w:sz w:val="28"/>
          <w:szCs w:val="28"/>
        </w:rPr>
        <w:t>Entrega a satisfacción</w:t>
      </w:r>
    </w:p>
    <w:p w14:paraId="667DA05E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496CD9FF" w14:textId="77777777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55F5AB49" w:rsidR="008925CC" w:rsidRPr="00286B8D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lastRenderedPageBreak/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FE4450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61FD603" w14:textId="77777777" w:rsidR="008925CC" w:rsidRPr="00286B8D" w:rsidRDefault="008925CC" w:rsidP="008925CC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75D7B287" w14:textId="16882F83" w:rsidR="00067C4E" w:rsidRPr="008925CC" w:rsidRDefault="00067C4E"/>
    <w:p w14:paraId="6EE8CCD1" w14:textId="77777777" w:rsidR="00067C4E" w:rsidRPr="008925CC" w:rsidRDefault="00067C4E"/>
    <w:p w14:paraId="74065DCA" w14:textId="77777777" w:rsidR="00067C4E" w:rsidRPr="008925CC" w:rsidRDefault="00067C4E"/>
    <w:p w14:paraId="334915EE" w14:textId="77777777" w:rsidR="00067C4E" w:rsidRPr="008925CC" w:rsidRDefault="00067C4E"/>
    <w:p w14:paraId="15DB1591" w14:textId="77777777" w:rsidR="00067C4E" w:rsidRPr="008925CC" w:rsidRDefault="00067C4E"/>
    <w:p w14:paraId="2E1125DF" w14:textId="77777777" w:rsidR="00067C4E" w:rsidRPr="008925CC" w:rsidRDefault="00067C4E"/>
    <w:sectPr w:rsidR="00067C4E" w:rsidRPr="008925CC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8C84" w14:textId="77777777" w:rsidR="00137E2B" w:rsidRDefault="00137E2B" w:rsidP="00067C4E">
      <w:pPr>
        <w:spacing w:after="0" w:line="240" w:lineRule="auto"/>
      </w:pPr>
      <w:r>
        <w:separator/>
      </w:r>
    </w:p>
  </w:endnote>
  <w:endnote w:type="continuationSeparator" w:id="0">
    <w:p w14:paraId="223EE28A" w14:textId="77777777" w:rsidR="00137E2B" w:rsidRDefault="00137E2B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1DA99" w14:textId="77777777" w:rsidR="00137E2B" w:rsidRDefault="00137E2B" w:rsidP="00067C4E">
      <w:pPr>
        <w:spacing w:after="0" w:line="240" w:lineRule="auto"/>
      </w:pPr>
      <w:r>
        <w:separator/>
      </w:r>
    </w:p>
  </w:footnote>
  <w:footnote w:type="continuationSeparator" w:id="0">
    <w:p w14:paraId="35D33EF6" w14:textId="77777777" w:rsidR="00137E2B" w:rsidRDefault="00137E2B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931157034">
    <w:abstractNumId w:val="0"/>
  </w:num>
  <w:num w:numId="3" w16cid:durableId="1211066230">
    <w:abstractNumId w:val="3"/>
  </w:num>
  <w:num w:numId="4" w16cid:durableId="206386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137E2B"/>
    <w:rsid w:val="0032253C"/>
    <w:rsid w:val="003B03CE"/>
    <w:rsid w:val="00406773"/>
    <w:rsid w:val="00463CD9"/>
    <w:rsid w:val="00625E5F"/>
    <w:rsid w:val="00715BB0"/>
    <w:rsid w:val="00762C9E"/>
    <w:rsid w:val="008925CC"/>
    <w:rsid w:val="00927064"/>
    <w:rsid w:val="009843F6"/>
    <w:rsid w:val="009A0412"/>
    <w:rsid w:val="009A3B51"/>
    <w:rsid w:val="00B113F4"/>
    <w:rsid w:val="00BC17F6"/>
    <w:rsid w:val="00F6448A"/>
    <w:rsid w:val="00F932A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2</TotalTime>
  <Pages>5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2025-09-29T23:34:00Z</dcterms:created>
  <dcterms:modified xsi:type="dcterms:W3CDTF">2025-09-29T23:34:00Z</dcterms:modified>
</cp:coreProperties>
</file>
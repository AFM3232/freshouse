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442053DC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F27D2A">
        <w:rPr>
          <w:b/>
          <w:bCs/>
        </w:rPr>
        <w:t xml:space="preserve">9 </w:t>
      </w:r>
      <w:r w:rsidRPr="008925CC">
        <w:rPr>
          <w:b/>
          <w:bCs/>
        </w:rPr>
        <w:t xml:space="preserve">de </w:t>
      </w:r>
      <w:r w:rsidR="00F27D2A">
        <w:rPr>
          <w:b/>
          <w:bCs/>
        </w:rPr>
        <w:t>febrero</w:t>
      </w:r>
      <w:r w:rsidRPr="008925CC">
        <w:rPr>
          <w:b/>
          <w:bCs/>
        </w:rPr>
        <w:t xml:space="preserve"> 20</w:t>
      </w:r>
      <w:r w:rsidR="006844E0">
        <w:rPr>
          <w:b/>
          <w:bCs/>
        </w:rPr>
        <w:t>26</w:t>
      </w:r>
    </w:p>
    <w:p w14:paraId="1ECAD719" w14:textId="3A03E23A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r w:rsidR="00813433">
        <w:rPr>
          <w:b/>
          <w:bCs/>
        </w:rPr>
        <w:t>M</w:t>
      </w:r>
      <w:r w:rsidR="00F27D2A">
        <w:rPr>
          <w:b/>
          <w:bCs/>
        </w:rPr>
        <w:t>irador del Quindío</w:t>
      </w:r>
    </w:p>
    <w:p w14:paraId="37A69CE4" w14:textId="77777777" w:rsidR="008925CC" w:rsidRDefault="008925CC" w:rsidP="008925CC"/>
    <w:p w14:paraId="0DDD9EC3" w14:textId="21DE3940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 xml:space="preserve">8 años de experiencia y más de 300,000 metros cuadrados </w:t>
      </w:r>
      <w:r w:rsidR="00813433">
        <w:rPr>
          <w:b/>
          <w:bCs/>
        </w:rPr>
        <w:t>intervenidos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en el Quindío. </w:t>
      </w:r>
      <w:r w:rsidRPr="008925CC">
        <w:rPr>
          <w:b/>
          <w:bCs/>
        </w:rPr>
        <w:t>Reconocida y recomendada por marcas de renombre como Pintuco y Sika</w:t>
      </w:r>
      <w:r>
        <w:t>, nos destacamos por ofrecer un servicio integral y de calidad superior. Nuestro equipo altamente capacitado y especializado en diversas técnicas de pintura</w:t>
      </w:r>
      <w:r w:rsidR="00813433">
        <w:t>, Lavado e impermeabilización.</w:t>
      </w:r>
      <w:r>
        <w:t xml:space="preserve"> </w:t>
      </w:r>
      <w:r w:rsidR="00813433">
        <w:t>S</w:t>
      </w:r>
      <w:r>
        <w:t xml:space="preserve">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Default="00067C4E"/>
    <w:p w14:paraId="39991CE7" w14:textId="77777777" w:rsidR="006844E0" w:rsidRPr="008925CC" w:rsidRDefault="006844E0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DF1B073" w14:textId="3F3EB8FA" w:rsidR="00A65B3C" w:rsidRDefault="00A65B3C" w:rsidP="00A65B3C">
      <w:pPr>
        <w:rPr>
          <w:b/>
          <w:bCs/>
          <w:sz w:val="28"/>
          <w:szCs w:val="28"/>
        </w:rPr>
      </w:pPr>
    </w:p>
    <w:p w14:paraId="30F97D5D" w14:textId="77777777" w:rsidR="00A65B3C" w:rsidRDefault="00A65B3C" w:rsidP="00A65B3C">
      <w:pPr>
        <w:rPr>
          <w:b/>
          <w:bCs/>
          <w:sz w:val="28"/>
          <w:szCs w:val="28"/>
        </w:rPr>
      </w:pPr>
    </w:p>
    <w:p w14:paraId="5324955A" w14:textId="77777777" w:rsidR="00A65B3C" w:rsidRDefault="00A65B3C" w:rsidP="00A65B3C">
      <w:pPr>
        <w:rPr>
          <w:b/>
          <w:bCs/>
          <w:sz w:val="28"/>
          <w:szCs w:val="28"/>
        </w:rPr>
      </w:pPr>
    </w:p>
    <w:p w14:paraId="45593A47" w14:textId="77777777" w:rsidR="000F3708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EE9702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792A9F9F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8C43EA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361B8390" w14:textId="77777777" w:rsidR="006844E0" w:rsidRDefault="006844E0" w:rsidP="00C91A85">
      <w:pPr>
        <w:pStyle w:val="Default"/>
        <w:jc w:val="both"/>
        <w:rPr>
          <w:rFonts w:ascii="Aptos" w:hAnsi="Aptos"/>
          <w:b/>
          <w:bCs/>
          <w:color w:val="auto"/>
          <w:sz w:val="28"/>
          <w:szCs w:val="28"/>
        </w:rPr>
      </w:pPr>
    </w:p>
    <w:p w14:paraId="51C9EAA9" w14:textId="4B99E389" w:rsidR="00C91A85" w:rsidRPr="006844E0" w:rsidRDefault="00F27D2A" w:rsidP="00C91A85">
      <w:pPr>
        <w:pStyle w:val="Default"/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F27D2A">
        <w:rPr>
          <w:rFonts w:ascii="Aptos" w:hAnsi="Aptos"/>
          <w:b/>
          <w:bCs/>
          <w:color w:val="auto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9BAE5DE" wp14:editId="2E0EA20B">
            <wp:simplePos x="0" y="0"/>
            <wp:positionH relativeFrom="column">
              <wp:posOffset>-679082</wp:posOffset>
            </wp:positionH>
            <wp:positionV relativeFrom="page">
              <wp:posOffset>433137</wp:posOffset>
            </wp:positionV>
            <wp:extent cx="6942221" cy="9256295"/>
            <wp:effectExtent l="0" t="0" r="5080" b="2540"/>
            <wp:wrapNone/>
            <wp:docPr id="308567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67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419" cy="927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FCD5A" w14:textId="2E7C1BFF" w:rsidR="00A65B3C" w:rsidRPr="006844E0" w:rsidRDefault="00A65B3C" w:rsidP="00A65B3C">
      <w:pPr>
        <w:rPr>
          <w:rFonts w:ascii="Aptos" w:hAnsi="Aptos"/>
        </w:rPr>
      </w:pPr>
    </w:p>
    <w:p w14:paraId="2231EAB3" w14:textId="39DB39E9" w:rsidR="00480BDE" w:rsidRDefault="00A65B3C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650.000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MAS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IVA</w:t>
      </w:r>
    </w:p>
    <w:p w14:paraId="767456E8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FF7315A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7D8377F5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3DE3B526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6D75EF93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793ED42A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0F1853AC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C203A9F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203AD1FA" w14:textId="77777777" w:rsidR="006844E0" w:rsidRP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</w:pPr>
    </w:p>
    <w:p w14:paraId="634C7BD0" w14:textId="01F3FCEF" w:rsidR="008925CC" w:rsidRPr="006844E0" w:rsidRDefault="008925CC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DCB2EBA" w14:textId="2A01909B" w:rsidR="000F3708" w:rsidRPr="006844E0" w:rsidRDefault="008925CC" w:rsidP="006844E0">
      <w:pPr>
        <w:pStyle w:val="Default"/>
        <w:numPr>
          <w:ilvl w:val="0"/>
          <w:numId w:val="6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FORMA DE PAGO</w:t>
      </w:r>
      <w:r w:rsidR="00480BDE" w:rsidRPr="006844E0">
        <w:rPr>
          <w:rFonts w:ascii="Aptos" w:hAnsi="Aptos"/>
          <w:b/>
          <w:bCs/>
          <w:color w:val="auto"/>
          <w:sz w:val="28"/>
          <w:szCs w:val="28"/>
        </w:rPr>
        <w:t xml:space="preserve"> </w:t>
      </w:r>
    </w:p>
    <w:p w14:paraId="0ACF1BF7" w14:textId="77777777" w:rsidR="006844E0" w:rsidRPr="006844E0" w:rsidRDefault="006844E0" w:rsidP="006844E0">
      <w:pPr>
        <w:pStyle w:val="Default"/>
        <w:ind w:left="432"/>
        <w:rPr>
          <w:rFonts w:ascii="Aptos" w:hAnsi="Aptos"/>
          <w:color w:val="auto"/>
          <w:sz w:val="28"/>
          <w:szCs w:val="28"/>
        </w:rPr>
      </w:pPr>
    </w:p>
    <w:p w14:paraId="56CC8CC8" w14:textId="77777777" w:rsidR="000F3708" w:rsidRPr="006844E0" w:rsidRDefault="000F3708" w:rsidP="000F3708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72C1B074" w14:textId="3A391898" w:rsidR="000F3708" w:rsidRDefault="006844E0" w:rsidP="006844E0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>0% Del valor total como anticipo</w:t>
      </w:r>
    </w:p>
    <w:p w14:paraId="15E8AA25" w14:textId="743154AE" w:rsidR="006844E0" w:rsidRPr="006844E0" w:rsidRDefault="006844E0" w:rsidP="006844E0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0B9B4024" w14:textId="77777777" w:rsidR="000F3708" w:rsidRPr="006844E0" w:rsidRDefault="000F3708" w:rsidP="000F3708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5DF85974" w14:textId="7F8D6BC9" w:rsidR="000F3708" w:rsidRPr="006844E0" w:rsidRDefault="006844E0" w:rsidP="000F3708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 xml:space="preserve">0% </w:t>
      </w:r>
      <w:r>
        <w:rPr>
          <w:rFonts w:ascii="Aptos" w:hAnsi="Aptos"/>
          <w:color w:val="auto"/>
          <w:sz w:val="28"/>
          <w:szCs w:val="28"/>
        </w:rPr>
        <w:t>Una vez entregado informe</w:t>
      </w:r>
    </w:p>
    <w:p w14:paraId="23A2BBAE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53D7D105" w14:textId="77777777" w:rsidR="009A0412" w:rsidRDefault="009A0412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14E5A605" w14:textId="77777777" w:rsidR="006844E0" w:rsidRPr="006844E0" w:rsidRDefault="006844E0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4DA2AF0A" w14:textId="4EA29DE2" w:rsidR="00F27D2A" w:rsidRDefault="00F27D2A" w:rsidP="00F27D2A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364.494.569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MAS IVA</w:t>
      </w:r>
    </w:p>
    <w:p w14:paraId="7521F0D1" w14:textId="1E7D6415" w:rsidR="00F27D2A" w:rsidRDefault="00F27D2A" w:rsidP="00F27D2A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                               ($ 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433.748.537</w:t>
      </w:r>
      <w: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INCLUIDO IVA)</w:t>
      </w:r>
    </w:p>
    <w:p w14:paraId="32206821" w14:textId="77777777" w:rsidR="00F27D2A" w:rsidRPr="006844E0" w:rsidRDefault="00F27D2A" w:rsidP="00F27D2A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20478A8A" w14:textId="77777777" w:rsidR="00F27D2A" w:rsidRPr="006844E0" w:rsidRDefault="00F27D2A" w:rsidP="00F27D2A">
      <w:pPr>
        <w:pStyle w:val="Default"/>
        <w:numPr>
          <w:ilvl w:val="0"/>
          <w:numId w:val="6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 xml:space="preserve">FORMA DE PAGO </w:t>
      </w:r>
    </w:p>
    <w:p w14:paraId="739A8DB9" w14:textId="77777777" w:rsidR="00F27D2A" w:rsidRPr="006844E0" w:rsidRDefault="00F27D2A" w:rsidP="00F27D2A">
      <w:pPr>
        <w:pStyle w:val="Default"/>
        <w:ind w:left="432"/>
        <w:rPr>
          <w:rFonts w:ascii="Aptos" w:hAnsi="Aptos"/>
          <w:color w:val="auto"/>
          <w:sz w:val="28"/>
          <w:szCs w:val="28"/>
        </w:rPr>
      </w:pPr>
    </w:p>
    <w:p w14:paraId="0B3BD7E3" w14:textId="77777777" w:rsidR="00F27D2A" w:rsidRPr="006844E0" w:rsidRDefault="00F27D2A" w:rsidP="00F27D2A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11D5E5AD" w14:textId="77777777" w:rsidR="00F27D2A" w:rsidRDefault="00F27D2A" w:rsidP="00F27D2A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2</w:t>
      </w:r>
      <w:r w:rsidRPr="006844E0">
        <w:rPr>
          <w:rFonts w:ascii="Aptos" w:hAnsi="Aptos"/>
          <w:color w:val="auto"/>
          <w:sz w:val="28"/>
          <w:szCs w:val="28"/>
        </w:rPr>
        <w:t>0% Del valor total como anticipo</w:t>
      </w:r>
      <w:r>
        <w:rPr>
          <w:rFonts w:ascii="Aptos" w:hAnsi="Aptos"/>
          <w:color w:val="auto"/>
          <w:sz w:val="28"/>
          <w:szCs w:val="28"/>
        </w:rPr>
        <w:t xml:space="preserve"> una vez materiales y documentación en sitio</w:t>
      </w:r>
    </w:p>
    <w:p w14:paraId="55D8D8E4" w14:textId="77777777" w:rsidR="00F27D2A" w:rsidRDefault="00F27D2A" w:rsidP="00F27D2A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7B0581C2" w14:textId="77777777" w:rsidR="00F27D2A" w:rsidRDefault="00F27D2A" w:rsidP="00F27D2A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60% mediante cortes de obra</w:t>
      </w:r>
    </w:p>
    <w:p w14:paraId="1F76CEB4" w14:textId="77777777" w:rsidR="00F27D2A" w:rsidRDefault="00F27D2A" w:rsidP="00F27D2A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2BE490BB" w14:textId="77777777" w:rsidR="00F27D2A" w:rsidRDefault="00F27D2A" w:rsidP="00F27D2A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>20% Una vez realizada entrega</w:t>
      </w:r>
    </w:p>
    <w:p w14:paraId="6E43DD72" w14:textId="77777777" w:rsidR="00F27D2A" w:rsidRPr="006844E0" w:rsidRDefault="00F27D2A" w:rsidP="00F27D2A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640CCD44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7A6B5E8B" w14:textId="77777777" w:rsidR="00F27D2A" w:rsidRPr="00286B8D" w:rsidRDefault="00F27D2A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544198C5" w:rsidR="00067C4E" w:rsidRPr="00412BDB" w:rsidRDefault="008925CC" w:rsidP="000F3708">
      <w:pPr>
        <w:pStyle w:val="Prrafodelista"/>
        <w:jc w:val="both"/>
        <w:rPr>
          <w:rFonts w:cs="Arial"/>
          <w:i/>
          <w:sz w:val="28"/>
          <w:szCs w:val="28"/>
          <w:u w:val="single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412BDB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346B" w14:textId="77777777" w:rsidR="008F1D90" w:rsidRDefault="008F1D90" w:rsidP="00067C4E">
      <w:pPr>
        <w:spacing w:after="0" w:line="240" w:lineRule="auto"/>
      </w:pPr>
      <w:r>
        <w:separator/>
      </w:r>
    </w:p>
  </w:endnote>
  <w:endnote w:type="continuationSeparator" w:id="0">
    <w:p w14:paraId="61956304" w14:textId="77777777" w:rsidR="008F1D90" w:rsidRDefault="008F1D90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DEC1" w14:textId="77777777" w:rsidR="008F1D90" w:rsidRDefault="008F1D90" w:rsidP="00067C4E">
      <w:pPr>
        <w:spacing w:after="0" w:line="240" w:lineRule="auto"/>
      </w:pPr>
      <w:r>
        <w:separator/>
      </w:r>
    </w:p>
  </w:footnote>
  <w:footnote w:type="continuationSeparator" w:id="0">
    <w:p w14:paraId="2FF818E8" w14:textId="77777777" w:rsidR="008F1D90" w:rsidRDefault="008F1D90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4AB2"/>
    <w:multiLevelType w:val="hybridMultilevel"/>
    <w:tmpl w:val="A1EE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5"/>
  </w:num>
  <w:num w:numId="2" w16cid:durableId="1931157034">
    <w:abstractNumId w:val="0"/>
  </w:num>
  <w:num w:numId="3" w16cid:durableId="1211066230">
    <w:abstractNumId w:val="6"/>
  </w:num>
  <w:num w:numId="4" w16cid:durableId="2063869108">
    <w:abstractNumId w:val="4"/>
  </w:num>
  <w:num w:numId="5" w16cid:durableId="2027753399">
    <w:abstractNumId w:val="1"/>
  </w:num>
  <w:num w:numId="6" w16cid:durableId="1014066213">
    <w:abstractNumId w:val="2"/>
  </w:num>
  <w:num w:numId="7" w16cid:durableId="104302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7366F"/>
    <w:rsid w:val="000C1954"/>
    <w:rsid w:val="000F3708"/>
    <w:rsid w:val="001261D9"/>
    <w:rsid w:val="00173CD1"/>
    <w:rsid w:val="0026327D"/>
    <w:rsid w:val="00266C50"/>
    <w:rsid w:val="002800CC"/>
    <w:rsid w:val="00355414"/>
    <w:rsid w:val="00406773"/>
    <w:rsid w:val="00412BDB"/>
    <w:rsid w:val="00463CD9"/>
    <w:rsid w:val="00480BDE"/>
    <w:rsid w:val="00536F80"/>
    <w:rsid w:val="006844E0"/>
    <w:rsid w:val="006B3564"/>
    <w:rsid w:val="00715BB0"/>
    <w:rsid w:val="00762C9E"/>
    <w:rsid w:val="00813433"/>
    <w:rsid w:val="008604BC"/>
    <w:rsid w:val="008925CC"/>
    <w:rsid w:val="00894390"/>
    <w:rsid w:val="008F1D90"/>
    <w:rsid w:val="00927064"/>
    <w:rsid w:val="009843F6"/>
    <w:rsid w:val="009A0412"/>
    <w:rsid w:val="009A3B51"/>
    <w:rsid w:val="00A65B3C"/>
    <w:rsid w:val="00B113F4"/>
    <w:rsid w:val="00C91A85"/>
    <w:rsid w:val="00F27D2A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6</TotalTime>
  <Pages>4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2025-12-11T21:46:00Z</cp:lastPrinted>
  <dcterms:created xsi:type="dcterms:W3CDTF">2026-02-09T20:33:00Z</dcterms:created>
  <dcterms:modified xsi:type="dcterms:W3CDTF">2026-02-09T20:33:00Z</dcterms:modified>
</cp:coreProperties>
</file>